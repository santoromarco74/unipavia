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E9DA" w14:textId="77777777" w:rsidR="00021C04" w:rsidRPr="00B80252" w:rsidRDefault="00D76AB2">
      <w:r w:rsidRPr="00B80252">
        <w:rPr>
          <w:lang w:bidi="it-IT"/>
        </w:rPr>
        <w:drawing>
          <wp:anchor distT="0" distB="0" distL="114300" distR="114300" simplePos="0" relativeHeight="251657216" behindDoc="1" locked="0" layoutInCell="1" allowOverlap="1" wp14:anchorId="7F32EF8E" wp14:editId="601D1DEF">
            <wp:simplePos x="0" y="0"/>
            <wp:positionH relativeFrom="column">
              <wp:posOffset>-165735</wp:posOffset>
            </wp:positionH>
            <wp:positionV relativeFrom="paragraph">
              <wp:posOffset>-35576</wp:posOffset>
            </wp:positionV>
            <wp:extent cx="7926515" cy="4096987"/>
            <wp:effectExtent l="0" t="0" r="0" b="0"/>
            <wp:wrapNone/>
            <wp:docPr id="5" name="Immagine 5" descr="portatile sulla scrivania di un uff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51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-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11911"/>
      </w:tblGrid>
      <w:tr w:rsidR="00021C04" w:rsidRPr="00B80252" w14:paraId="1874CF67" w14:textId="77777777" w:rsidTr="005B231E">
        <w:trPr>
          <w:trHeight w:val="15003"/>
        </w:trPr>
        <w:tc>
          <w:tcPr>
            <w:tcW w:w="12229" w:type="dxa"/>
          </w:tcPr>
          <w:p w14:paraId="7B7A289B" w14:textId="77777777" w:rsidR="00021C04" w:rsidRPr="00B80252" w:rsidRDefault="00D76AB2" w:rsidP="00D76AB2">
            <w:pPr>
              <w:ind w:left="720"/>
            </w:pPr>
            <w:r w:rsidRPr="00B80252">
              <w:rPr>
                <w:lang w:bidi="it-IT"/>
              </w:rPr>
              <mc:AlternateContent>
                <mc:Choice Requires="wpg">
                  <w:drawing>
                    <wp:inline distT="0" distB="0" distL="0" distR="0" wp14:anchorId="581243B2" wp14:editId="71051450">
                      <wp:extent cx="6496050" cy="6124754"/>
                      <wp:effectExtent l="0" t="0" r="0" b="9525"/>
                      <wp:docPr id="9" name="Gruppo 9" descr="Titolo e testo&#10;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96050" cy="6124754"/>
                                <a:chOff x="0" y="0"/>
                                <a:chExt cx="6657975" cy="6124754"/>
                              </a:xfrm>
                            </wpg:grpSpPr>
                            <wps:wsp>
                              <wps:cNvPr id="6" name="Casella di testo 6"/>
                              <wps:cNvSpPr txBox="1"/>
                              <wps:spPr>
                                <a:xfrm>
                                  <a:off x="76191" y="3228975"/>
                                  <a:ext cx="5032171" cy="13893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30EAEE" w14:textId="65C961BB" w:rsidR="00D76AB2" w:rsidRPr="0027343E" w:rsidRDefault="008E4F83" w:rsidP="000B4502">
                                    <w:pPr>
                                      <w:pStyle w:val="Titolo"/>
                                      <w:rPr>
                                        <w:sz w:val="72"/>
                                        <w:szCs w:val="52"/>
                                      </w:rPr>
                                    </w:pPr>
                                    <w:r w:rsidRPr="0027343E">
                                      <w:rPr>
                                        <w:sz w:val="72"/>
                                        <w:szCs w:val="52"/>
                                        <w:lang w:bidi="it-IT"/>
                                      </w:rPr>
                                      <w:t>Lab</w:t>
                                    </w:r>
                                    <w:r w:rsidR="0027343E" w:rsidRPr="0027343E">
                                      <w:rPr>
                                        <w:sz w:val="72"/>
                                        <w:szCs w:val="52"/>
                                        <w:lang w:bidi="it-IT"/>
                                      </w:rPr>
                                      <w:t xml:space="preserve"> Class</w:t>
                                    </w:r>
                                    <w:r w:rsidRPr="0027343E">
                                      <w:rPr>
                                        <w:sz w:val="72"/>
                                        <w:szCs w:val="52"/>
                                        <w:lang w:bidi="it-IT"/>
                                      </w:rPr>
                                      <w:t xml:space="preserve"> 6</w:t>
                                    </w:r>
                                    <w:r w:rsidR="0027343E" w:rsidRPr="0027343E">
                                      <w:rPr>
                                        <w:sz w:val="72"/>
                                        <w:szCs w:val="52"/>
                                        <w:lang w:bidi="it-IT"/>
                                      </w:rPr>
                                      <w:t xml:space="preserve"> - </w:t>
                                    </w:r>
                                    <w:proofErr w:type="spellStart"/>
                                    <w:r w:rsidR="0027343E" w:rsidRPr="0027343E">
                                      <w:rPr>
                                        <w:sz w:val="72"/>
                                        <w:szCs w:val="52"/>
                                        <w:lang w:bidi="it-IT"/>
                                      </w:rPr>
                                      <w:t>Javascript</w:t>
                                    </w:r>
                                    <w:proofErr w:type="spellEnd"/>
                                  </w:p>
                                  <w:p w14:paraId="47B18314" w14:textId="02615064" w:rsidR="00D76AB2" w:rsidRPr="00B80252" w:rsidRDefault="0027343E" w:rsidP="000B4502">
                                    <w:pPr>
                                      <w:pStyle w:val="Sottotitolo"/>
                                    </w:pPr>
                                    <w:r>
                                      <w:rPr>
                                        <w:lang w:bidi="it-IT"/>
                                      </w:rPr>
                                      <w:t>Corso Web and Multimedia Technologies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Casella di testo 7"/>
                              <wps:cNvSpPr txBox="1"/>
                              <wps:spPr>
                                <a:xfrm>
                                  <a:off x="76200" y="0"/>
                                  <a:ext cx="3004185" cy="10687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FD0F08" w14:textId="09B1D390" w:rsidR="00D76AB2" w:rsidRPr="00B80252" w:rsidRDefault="008E4F83" w:rsidP="00D76AB2">
                                    <w:pPr>
                                      <w:pStyle w:val="Titolo1"/>
                                      <w:ind w:left="720"/>
                                    </w:pPr>
                                    <w:r w:rsidRPr="00B80252">
                                      <w:rPr>
                                        <w:lang w:bidi="it-IT"/>
                                      </w:rPr>
                                      <w:t>Marco Santoro</w:t>
                                    </w:r>
                                  </w:p>
                                  <w:p w14:paraId="2D368A89" w14:textId="24B70749" w:rsidR="00D76AB2" w:rsidRPr="00B80252" w:rsidRDefault="00D76AB2" w:rsidP="00D76AB2">
                                    <w:pPr>
                                      <w:pStyle w:val="Titolo2"/>
                                      <w:ind w:left="720"/>
                                    </w:pPr>
                                    <w:r w:rsidRPr="00B80252">
                                      <w:rPr>
                                        <w:lang w:bidi="it-IT"/>
                                      </w:rPr>
                                      <w:t>Data</w:t>
                                    </w:r>
                                    <w:r w:rsidR="008E4F83" w:rsidRPr="00B80252">
                                      <w:rPr>
                                        <w:lang w:bidi="it-IT"/>
                                      </w:rPr>
                                      <w:t xml:space="preserve"> 07/06/2026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Casella di testo 8"/>
                              <wps:cNvSpPr txBox="1"/>
                              <wps:spPr>
                                <a:xfrm>
                                  <a:off x="0" y="4866212"/>
                                  <a:ext cx="6657975" cy="12585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24A4C4" w14:textId="5DFDC09C" w:rsidR="0027343E" w:rsidRDefault="0027343E" w:rsidP="0027343E">
                                    <w:pPr>
                                      <w:pStyle w:val="Titolo1"/>
                                      <w:rPr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lang w:bidi="it-IT"/>
                                      </w:rPr>
                                      <w:t>Intro</w:t>
                                    </w:r>
                                  </w:p>
                                  <w:p w14:paraId="240B6D19" w14:textId="6CB9DB72" w:rsidR="00D76AB2" w:rsidRPr="00B80252" w:rsidRDefault="000B05BE" w:rsidP="00D76AB2">
                                    <w:pPr>
                                      <w:rPr>
                                        <w:lang w:bidi="it-IT"/>
                                      </w:rPr>
                                    </w:pPr>
                                    <w:r w:rsidRPr="00B80252">
                                      <w:rPr>
                                        <w:lang w:bidi="it-IT"/>
                                      </w:rPr>
                                      <w:t xml:space="preserve">In questa esercitazione </w:t>
                                    </w:r>
                                    <w:r w:rsidR="0027343E">
                                      <w:rPr>
                                        <w:lang w:bidi="it-IT"/>
                                      </w:rPr>
                                      <w:t xml:space="preserve">creeremo una pagina HTML contenente uno script </w:t>
                                    </w:r>
                                    <w:proofErr w:type="spellStart"/>
                                    <w:r w:rsidR="0027343E">
                                      <w:rPr>
                                        <w:lang w:bidi="it-IT"/>
                                      </w:rPr>
                                      <w:t>Javascript</w:t>
                                    </w:r>
                                    <w:proofErr w:type="spellEnd"/>
                                    <w:r w:rsidR="0027343E">
                                      <w:rPr>
                                        <w:lang w:bidi="it-IT"/>
                                      </w:rPr>
                                      <w:t xml:space="preserve"> che ci permetterà di compilare un form dove, </w:t>
                                    </w:r>
                                    <w:r w:rsidR="00B80252" w:rsidRPr="00B80252">
                                      <w:rPr>
                                        <w:lang w:bidi="it-IT"/>
                                      </w:rPr>
                                      <w:t>una volta inserito nome e cognome e anno di nascita</w:t>
                                    </w:r>
                                    <w:r w:rsidR="0027343E">
                                      <w:rPr>
                                        <w:lang w:bidi="it-IT"/>
                                      </w:rPr>
                                      <w:t>, verrà</w:t>
                                    </w:r>
                                    <w:r w:rsidR="00B80252" w:rsidRPr="00B80252">
                                      <w:rPr>
                                        <w:lang w:bidi="it-IT"/>
                                      </w:rPr>
                                      <w:t xml:space="preserve"> calcola</w:t>
                                    </w:r>
                                    <w:r w:rsidR="0027343E">
                                      <w:rPr>
                                        <w:lang w:bidi="it-IT"/>
                                      </w:rPr>
                                      <w:t>ta</w:t>
                                    </w:r>
                                    <w:r w:rsidR="00B80252" w:rsidRPr="00B80252">
                                      <w:rPr>
                                        <w:lang w:bidi="it-IT"/>
                                      </w:rPr>
                                      <w:t xml:space="preserve"> in automatico l’età</w:t>
                                    </w:r>
                                    <w:r w:rsidR="0027343E">
                                      <w:rPr>
                                        <w:lang w:bidi="it-IT"/>
                                      </w:rPr>
                                      <w:t>, ed i dati indicati verranno inviati ad un apposito server.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1243B2" id="Gruppo 9" o:spid="_x0000_s1026" alt="Titolo e testo&#10;" style="width:511.5pt;height:482.25pt;mso-position-horizontal-relative:char;mso-position-vertical-relative:line" coordsize="66579,61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asella di testo 6" o:spid="_x0000_s1027" type="#_x0000_t202" style="position:absolute;left:761;top:32289;width:50322;height:13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" fillcolor="#323e4f [2415]" stroked="f" strokeweight=".5pt">
                        <v:textbox>
                          <w:txbxContent>
                            <w:p w14:paraId="3830EAEE" w14:textId="65C961BB" w:rsidR="00D76AB2" w:rsidRPr="0027343E" w:rsidRDefault="008E4F83" w:rsidP="000B4502">
                              <w:pPr>
                                <w:pStyle w:val="Titolo"/>
                                <w:rPr>
                                  <w:sz w:val="72"/>
                                  <w:szCs w:val="52"/>
                                </w:rPr>
                              </w:pPr>
                              <w:r w:rsidRPr="0027343E">
                                <w:rPr>
                                  <w:sz w:val="72"/>
                                  <w:szCs w:val="52"/>
                                  <w:lang w:bidi="it-IT"/>
                                </w:rPr>
                                <w:t>Lab</w:t>
                              </w:r>
                              <w:r w:rsidR="0027343E" w:rsidRPr="0027343E">
                                <w:rPr>
                                  <w:sz w:val="72"/>
                                  <w:szCs w:val="52"/>
                                  <w:lang w:bidi="it-IT"/>
                                </w:rPr>
                                <w:t xml:space="preserve"> Class</w:t>
                              </w:r>
                              <w:r w:rsidRPr="0027343E">
                                <w:rPr>
                                  <w:sz w:val="72"/>
                                  <w:szCs w:val="52"/>
                                  <w:lang w:bidi="it-IT"/>
                                </w:rPr>
                                <w:t xml:space="preserve"> 6</w:t>
                              </w:r>
                              <w:r w:rsidR="0027343E" w:rsidRPr="0027343E">
                                <w:rPr>
                                  <w:sz w:val="72"/>
                                  <w:szCs w:val="52"/>
                                  <w:lang w:bidi="it-IT"/>
                                </w:rPr>
                                <w:t xml:space="preserve"> - </w:t>
                              </w:r>
                              <w:proofErr w:type="spellStart"/>
                              <w:r w:rsidR="0027343E" w:rsidRPr="0027343E">
                                <w:rPr>
                                  <w:sz w:val="72"/>
                                  <w:szCs w:val="52"/>
                                  <w:lang w:bidi="it-IT"/>
                                </w:rPr>
                                <w:t>Javascript</w:t>
                              </w:r>
                              <w:proofErr w:type="spellEnd"/>
                            </w:p>
                            <w:p w14:paraId="47B18314" w14:textId="02615064" w:rsidR="00D76AB2" w:rsidRPr="00B80252" w:rsidRDefault="0027343E" w:rsidP="000B4502">
                              <w:pPr>
                                <w:pStyle w:val="Sottotitolo"/>
                              </w:pPr>
                              <w:r>
                                <w:rPr>
                                  <w:lang w:bidi="it-IT"/>
                                </w:rPr>
                                <w:t>Corso Web and Multimedia Technologies</w:t>
                              </w:r>
                            </w:p>
                          </w:txbxContent>
                        </v:textbox>
                      </v:shape>
                      <v:shape id="Casella di testo 7" o:spid="_x0000_s1028" type="#_x0000_t202" style="position:absolute;left:762;width:30041;height:10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" fillcolor="#f2f2f2 [3052]" stroked="f" strokeweight=".5pt">
                        <v:textbox>
                          <w:txbxContent>
                            <w:p w14:paraId="5EFD0F08" w14:textId="09B1D390" w:rsidR="00D76AB2" w:rsidRPr="00B80252" w:rsidRDefault="008E4F83" w:rsidP="00D76AB2">
                              <w:pPr>
                                <w:pStyle w:val="Titolo1"/>
                                <w:ind w:left="720"/>
                              </w:pPr>
                              <w:r w:rsidRPr="00B80252">
                                <w:rPr>
                                  <w:lang w:bidi="it-IT"/>
                                </w:rPr>
                                <w:t>Marco Santoro</w:t>
                              </w:r>
                            </w:p>
                            <w:p w14:paraId="2D368A89" w14:textId="24B70749" w:rsidR="00D76AB2" w:rsidRPr="00B80252" w:rsidRDefault="00D76AB2" w:rsidP="00D76AB2">
                              <w:pPr>
                                <w:pStyle w:val="Titolo2"/>
                                <w:ind w:left="720"/>
                              </w:pPr>
                              <w:r w:rsidRPr="00B80252">
                                <w:rPr>
                                  <w:lang w:bidi="it-IT"/>
                                </w:rPr>
                                <w:t>Data</w:t>
                              </w:r>
                              <w:r w:rsidR="008E4F83" w:rsidRPr="00B80252">
                                <w:rPr>
                                  <w:lang w:bidi="it-IT"/>
                                </w:rPr>
                                <w:t xml:space="preserve"> 07/06/2026</w:t>
                              </w:r>
                            </w:p>
                          </w:txbxContent>
                        </v:textbox>
                      </v:shape>
                      <v:shape id="Casella di testo 8" o:spid="_x0000_s1029" type="#_x0000_t202" style="position:absolute;top:48662;width:66579;height:1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      <v:textbox>
                          <w:txbxContent>
                            <w:p w14:paraId="3124A4C4" w14:textId="5DFDC09C" w:rsidR="0027343E" w:rsidRDefault="0027343E" w:rsidP="0027343E">
                              <w:pPr>
                                <w:pStyle w:val="Titolo1"/>
                                <w:rPr>
                                  <w:lang w:bidi="it-IT"/>
                                </w:rPr>
                              </w:pPr>
                              <w:r>
                                <w:rPr>
                                  <w:lang w:bidi="it-IT"/>
                                </w:rPr>
                                <w:t>Intro</w:t>
                              </w:r>
                            </w:p>
                            <w:p w14:paraId="240B6D19" w14:textId="6CB9DB72" w:rsidR="00D76AB2" w:rsidRPr="00B80252" w:rsidRDefault="000B05BE" w:rsidP="00D76AB2">
                              <w:pPr>
                                <w:rPr>
                                  <w:lang w:bidi="it-IT"/>
                                </w:rPr>
                              </w:pPr>
                              <w:r w:rsidRPr="00B80252">
                                <w:rPr>
                                  <w:lang w:bidi="it-IT"/>
                                </w:rPr>
                                <w:t xml:space="preserve">In questa esercitazione </w:t>
                              </w:r>
                              <w:r w:rsidR="0027343E">
                                <w:rPr>
                                  <w:lang w:bidi="it-IT"/>
                                </w:rPr>
                                <w:t xml:space="preserve">creeremo una pagina HTML contenente uno script </w:t>
                              </w:r>
                              <w:proofErr w:type="spellStart"/>
                              <w:r w:rsidR="0027343E">
                                <w:rPr>
                                  <w:lang w:bidi="it-IT"/>
                                </w:rPr>
                                <w:t>Javascript</w:t>
                              </w:r>
                              <w:proofErr w:type="spellEnd"/>
                              <w:r w:rsidR="0027343E">
                                <w:rPr>
                                  <w:lang w:bidi="it-IT"/>
                                </w:rPr>
                                <w:t xml:space="preserve"> che ci permetterà di compilare un form dove, </w:t>
                              </w:r>
                              <w:r w:rsidR="00B80252" w:rsidRPr="00B80252">
                                <w:rPr>
                                  <w:lang w:bidi="it-IT"/>
                                </w:rPr>
                                <w:t>una volta inserito nome e cognome e anno di nascita</w:t>
                              </w:r>
                              <w:r w:rsidR="0027343E">
                                <w:rPr>
                                  <w:lang w:bidi="it-IT"/>
                                </w:rPr>
                                <w:t>, verrà</w:t>
                              </w:r>
                              <w:r w:rsidR="00B80252" w:rsidRPr="00B80252">
                                <w:rPr>
                                  <w:lang w:bidi="it-IT"/>
                                </w:rPr>
                                <w:t xml:space="preserve"> calcola</w:t>
                              </w:r>
                              <w:r w:rsidR="0027343E">
                                <w:rPr>
                                  <w:lang w:bidi="it-IT"/>
                                </w:rPr>
                                <w:t>ta</w:t>
                              </w:r>
                              <w:r w:rsidR="00B80252" w:rsidRPr="00B80252">
                                <w:rPr>
                                  <w:lang w:bidi="it-IT"/>
                                </w:rPr>
                                <w:t xml:space="preserve"> in automatico l’età</w:t>
                              </w:r>
                              <w:r w:rsidR="0027343E">
                                <w:rPr>
                                  <w:lang w:bidi="it-IT"/>
                                </w:rPr>
                                <w:t>, ed i dati indicati verranno inviati ad un apposito server.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111B" w:rsidRPr="00B80252" w14:paraId="032B01CC" w14:textId="77777777" w:rsidTr="00A1111B">
        <w:trPr>
          <w:trHeight w:val="900"/>
        </w:trPr>
        <w:tc>
          <w:tcPr>
            <w:tcW w:w="12229" w:type="dxa"/>
            <w:vAlign w:val="bottom"/>
          </w:tcPr>
          <w:p w14:paraId="54455717" w14:textId="77777777" w:rsidR="00A1111B" w:rsidRPr="00B80252" w:rsidRDefault="00A1111B" w:rsidP="00A1111B">
            <w:pPr>
              <w:ind w:left="720"/>
              <w:jc w:val="right"/>
            </w:pPr>
            <w:r w:rsidRPr="00B80252">
              <w:rPr>
                <w:lang w:bidi="it-IT"/>
              </w:rPr>
              <w:t>Pagina 1</w:t>
            </w:r>
          </w:p>
        </w:tc>
      </w:tr>
    </w:tbl>
    <w:p w14:paraId="23F0ACED" w14:textId="77777777" w:rsidR="000B4502" w:rsidRPr="00B80252" w:rsidRDefault="000B4502"/>
    <w:tbl>
      <w:tblPr>
        <w:tblW w:w="11615" w:type="dxa"/>
        <w:tblInd w:w="5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11615"/>
      </w:tblGrid>
      <w:tr w:rsidR="000B4502" w:rsidRPr="00B80252" w14:paraId="22F11492" w14:textId="77777777" w:rsidTr="005B231E">
        <w:trPr>
          <w:trHeight w:val="2290"/>
        </w:trPr>
        <w:tc>
          <w:tcPr>
            <w:tcW w:w="11615" w:type="dxa"/>
            <w:vAlign w:val="center"/>
          </w:tcPr>
          <w:p w14:paraId="2C22DD89" w14:textId="77777777" w:rsidR="0027343E" w:rsidRDefault="0027343E" w:rsidP="003E465F">
            <w:pPr>
              <w:pStyle w:val="Titolo2"/>
              <w:rPr>
                <w:lang w:bidi="it-IT"/>
              </w:rPr>
            </w:pPr>
          </w:p>
          <w:p w14:paraId="28E73C80" w14:textId="77777777" w:rsidR="0027343E" w:rsidRPr="00B80252" w:rsidRDefault="0027343E" w:rsidP="0027343E">
            <w:pPr>
              <w:pStyle w:val="Titolo2"/>
            </w:pPr>
            <w:r>
              <w:rPr>
                <w:lang w:bidi="it-IT"/>
              </w:rPr>
              <w:t>Step 1</w:t>
            </w:r>
          </w:p>
          <w:p w14:paraId="4A08B71E" w14:textId="77777777" w:rsidR="0027343E" w:rsidRDefault="0027343E" w:rsidP="0027343E">
            <w:pPr>
              <w:rPr>
                <w:lang w:bidi="it-IT"/>
              </w:rPr>
            </w:pPr>
            <w:r>
              <w:rPr>
                <w:lang w:bidi="it-IT"/>
              </w:rPr>
              <w:t>Andiamo ad inserire quindi il testo iniziale della nostra pagina index.html; qui abbiamo una semplice pagina web con i form di inserimento dei dati e dell’anno di nascita; il formato del modulo viene impostato in &lt;head&gt; con il nome di “</w:t>
            </w:r>
            <w:proofErr w:type="spellStart"/>
            <w:r>
              <w:rPr>
                <w:lang w:bidi="it-IT"/>
              </w:rPr>
              <w:t>formstruct</w:t>
            </w:r>
            <w:proofErr w:type="spellEnd"/>
            <w:r>
              <w:rPr>
                <w:lang w:bidi="it-IT"/>
              </w:rPr>
              <w:t>”. Il campo calcolato “</w:t>
            </w:r>
            <w:proofErr w:type="spellStart"/>
            <w:r>
              <w:rPr>
                <w:lang w:bidi="it-IT"/>
              </w:rPr>
              <w:t>years</w:t>
            </w:r>
            <w:proofErr w:type="spellEnd"/>
            <w:r>
              <w:rPr>
                <w:lang w:bidi="it-IT"/>
              </w:rPr>
              <w:t>” ma al momento non funziona, ma per essere attivato deve avere l’attributo “</w:t>
            </w:r>
            <w:proofErr w:type="spellStart"/>
            <w:r>
              <w:rPr>
                <w:lang w:bidi="it-IT"/>
              </w:rPr>
              <w:t>readonly</w:t>
            </w:r>
            <w:proofErr w:type="spellEnd"/>
            <w:r>
              <w:rPr>
                <w:lang w:bidi="it-IT"/>
              </w:rPr>
              <w:t>”.</w:t>
            </w:r>
          </w:p>
          <w:p w14:paraId="4B65D1B7" w14:textId="77777777" w:rsidR="0027343E" w:rsidRDefault="0027343E" w:rsidP="0027343E">
            <w:r>
              <w:rPr>
                <w:noProof/>
              </w:rPr>
              <w:drawing>
                <wp:inline distT="0" distB="0" distL="0" distR="0" wp14:anchorId="459B9762" wp14:editId="7D0B6171">
                  <wp:extent cx="2980952" cy="2000000"/>
                  <wp:effectExtent l="19050" t="19050" r="10160" b="19685"/>
                  <wp:docPr id="124273518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002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52" cy="200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C2B2ED4" w14:textId="77777777" w:rsidR="0027343E" w:rsidRPr="00B80252" w:rsidRDefault="0027343E" w:rsidP="0027343E">
            <w:r>
              <w:t>Non abbiamo ancora il campo compilato perché manca la relativa funzione.</w:t>
            </w:r>
          </w:p>
          <w:p w14:paraId="3FB02A39" w14:textId="77777777" w:rsidR="0027343E" w:rsidRPr="00B80252" w:rsidRDefault="0027343E" w:rsidP="0027343E">
            <w:pPr>
              <w:pStyle w:val="Titolo2"/>
            </w:pPr>
            <w:r>
              <w:rPr>
                <w:lang w:bidi="it-IT"/>
              </w:rPr>
              <w:t>Step 2</w:t>
            </w:r>
          </w:p>
          <w:p w14:paraId="645090D1" w14:textId="77777777" w:rsidR="0027343E" w:rsidRDefault="0027343E" w:rsidP="0027343E">
            <w:pPr>
              <w:rPr>
                <w:lang w:bidi="it-IT"/>
              </w:rPr>
            </w:pPr>
            <w:r>
              <w:rPr>
                <w:lang w:bidi="it-IT"/>
              </w:rPr>
              <w:t xml:space="preserve"> Successivamente nella parte &lt;head&gt; e tramite il tag &lt;script&gt;, andiamo ad inserire due funzioni, </w:t>
            </w:r>
            <w:proofErr w:type="spellStart"/>
            <w:r>
              <w:rPr>
                <w:lang w:bidi="it-IT"/>
              </w:rPr>
              <w:t>integerNumbers</w:t>
            </w:r>
            <w:proofErr w:type="spellEnd"/>
            <w:r>
              <w:rPr>
                <w:lang w:bidi="it-IT"/>
              </w:rPr>
              <w:t xml:space="preserve"> e </w:t>
            </w:r>
            <w:proofErr w:type="spellStart"/>
            <w:r>
              <w:rPr>
                <w:lang w:bidi="it-IT"/>
              </w:rPr>
              <w:t>calculateYears</w:t>
            </w:r>
            <w:proofErr w:type="spellEnd"/>
            <w:r>
              <w:rPr>
                <w:lang w:bidi="it-IT"/>
              </w:rPr>
              <w:t xml:space="preserve">, dove la prima verifica che il campo della data sia effettivamente un intero ed </w:t>
            </w:r>
            <w:proofErr w:type="gramStart"/>
            <w:r>
              <w:rPr>
                <w:lang w:bidi="it-IT"/>
              </w:rPr>
              <w:t>e</w:t>
            </w:r>
            <w:proofErr w:type="gramEnd"/>
            <w:r>
              <w:rPr>
                <w:lang w:bidi="it-IT"/>
              </w:rPr>
              <w:t xml:space="preserve"> l’altra restituisce vero o falso nel caso che la data inserita sia conforme; in caso di conformità esegue il calcolo effettivo dell’età. </w:t>
            </w:r>
          </w:p>
          <w:p w14:paraId="2E7AB8FE" w14:textId="0831D3F7" w:rsidR="0027343E" w:rsidRPr="00B80252" w:rsidRDefault="0027343E" w:rsidP="0027343E">
            <w:r>
              <w:rPr>
                <w:lang w:bidi="it-IT"/>
              </w:rPr>
              <w:t xml:space="preserve">Per attivare il calcolo impostiamo un </w:t>
            </w:r>
            <w:proofErr w:type="spellStart"/>
            <w:r>
              <w:rPr>
                <w:lang w:bidi="it-IT"/>
              </w:rPr>
              <w:t>handler</w:t>
            </w:r>
            <w:proofErr w:type="spellEnd"/>
            <w:r>
              <w:rPr>
                <w:lang w:bidi="it-IT"/>
              </w:rPr>
              <w:t xml:space="preserve"> sulla definizione di “</w:t>
            </w:r>
            <w:proofErr w:type="spellStart"/>
            <w:r>
              <w:rPr>
                <w:lang w:bidi="it-IT"/>
              </w:rPr>
              <w:t>birthyear</w:t>
            </w:r>
            <w:proofErr w:type="spellEnd"/>
            <w:r>
              <w:rPr>
                <w:lang w:bidi="it-IT"/>
              </w:rPr>
              <w:t xml:space="preserve">” con l’istruzione </w:t>
            </w:r>
            <w:r w:rsidRPr="009D35C4">
              <w:rPr>
                <w:rFonts w:ascii="Consolas" w:hAnsi="Consolas"/>
                <w:lang w:bidi="it-IT"/>
              </w:rPr>
              <w:t>&lt;input name="</w:t>
            </w:r>
            <w:proofErr w:type="spellStart"/>
            <w:r w:rsidRPr="009D35C4">
              <w:rPr>
                <w:rFonts w:ascii="Consolas" w:hAnsi="Consolas"/>
                <w:lang w:bidi="it-IT"/>
              </w:rPr>
              <w:t>birthyear</w:t>
            </w:r>
            <w:proofErr w:type="spellEnd"/>
            <w:r w:rsidRPr="009D35C4">
              <w:rPr>
                <w:rFonts w:ascii="Consolas" w:hAnsi="Consolas"/>
                <w:lang w:bidi="it-IT"/>
              </w:rPr>
              <w:t>" id="</w:t>
            </w:r>
            <w:proofErr w:type="spellStart"/>
            <w:r w:rsidRPr="009D35C4">
              <w:rPr>
                <w:rFonts w:ascii="Consolas" w:hAnsi="Consolas"/>
                <w:lang w:bidi="it-IT"/>
              </w:rPr>
              <w:t>birthyear</w:t>
            </w:r>
            <w:proofErr w:type="spellEnd"/>
            <w:r w:rsidRPr="009D35C4">
              <w:rPr>
                <w:rFonts w:ascii="Consolas" w:hAnsi="Consolas"/>
                <w:lang w:bidi="it-IT"/>
              </w:rPr>
              <w:t xml:space="preserve">" size="3" </w:t>
            </w:r>
            <w:proofErr w:type="spellStart"/>
            <w:r w:rsidRPr="009D35C4">
              <w:rPr>
                <w:rFonts w:ascii="Consolas" w:hAnsi="Consolas"/>
                <w:lang w:bidi="it-IT"/>
              </w:rPr>
              <w:t>onchange</w:t>
            </w:r>
            <w:proofErr w:type="spellEnd"/>
            <w:r w:rsidRPr="009D35C4">
              <w:rPr>
                <w:rFonts w:ascii="Consolas" w:hAnsi="Consolas"/>
                <w:lang w:bidi="it-IT"/>
              </w:rPr>
              <w:t>="</w:t>
            </w:r>
            <w:proofErr w:type="spellStart"/>
            <w:r w:rsidRPr="009D35C4">
              <w:rPr>
                <w:rFonts w:ascii="Consolas" w:hAnsi="Consolas"/>
                <w:lang w:bidi="it-IT"/>
              </w:rPr>
              <w:t>calculateYears</w:t>
            </w:r>
            <w:proofErr w:type="spellEnd"/>
            <w:r w:rsidRPr="009D35C4">
              <w:rPr>
                <w:rFonts w:ascii="Consolas" w:hAnsi="Consolas"/>
                <w:lang w:bidi="it-IT"/>
              </w:rPr>
              <w:t>()"&gt;&lt;</w:t>
            </w:r>
            <w:proofErr w:type="spellStart"/>
            <w:r w:rsidRPr="009D35C4">
              <w:rPr>
                <w:rFonts w:ascii="Consolas" w:hAnsi="Consolas"/>
                <w:lang w:bidi="it-IT"/>
              </w:rPr>
              <w:t>br</w:t>
            </w:r>
            <w:proofErr w:type="spellEnd"/>
            <w:r w:rsidRPr="009D35C4">
              <w:rPr>
                <w:rFonts w:ascii="Consolas" w:hAnsi="Consolas"/>
                <w:lang w:bidi="it-IT"/>
              </w:rPr>
              <w:t>&gt;</w:t>
            </w:r>
            <w:r>
              <w:rPr>
                <w:rFonts w:ascii="Consolas" w:hAnsi="Consolas"/>
                <w:lang w:bidi="it-IT"/>
              </w:rPr>
              <w:t>.</w:t>
            </w:r>
          </w:p>
          <w:p w14:paraId="02E983EA" w14:textId="5099A716" w:rsidR="000B4502" w:rsidRDefault="003E465F" w:rsidP="003E465F">
            <w:pPr>
              <w:pStyle w:val="Titolo2"/>
              <w:rPr>
                <w:lang w:bidi="it-IT"/>
              </w:rPr>
            </w:pPr>
            <w:r>
              <w:rPr>
                <w:lang w:bidi="it-IT"/>
              </w:rPr>
              <w:t>Step 3</w:t>
            </w:r>
          </w:p>
          <w:p w14:paraId="7D071C6D" w14:textId="33520FFE" w:rsidR="003E465F" w:rsidRDefault="003E465F" w:rsidP="003E465F">
            <w:pPr>
              <w:rPr>
                <w:lang w:bidi="it-IT"/>
              </w:rPr>
            </w:pPr>
            <w:r>
              <w:rPr>
                <w:lang w:bidi="it-IT"/>
              </w:rPr>
              <w:t xml:space="preserve">Il passo successivo è aggiungere </w:t>
            </w:r>
            <w:r w:rsidR="005A32CF">
              <w:rPr>
                <w:lang w:bidi="it-IT"/>
              </w:rPr>
              <w:t xml:space="preserve">una funzione </w:t>
            </w:r>
            <w:r w:rsidR="009D35C4">
              <w:rPr>
                <w:lang w:bidi="it-IT"/>
              </w:rPr>
              <w:t>“</w:t>
            </w:r>
            <w:proofErr w:type="spellStart"/>
            <w:r w:rsidR="009D35C4">
              <w:rPr>
                <w:lang w:bidi="it-IT"/>
              </w:rPr>
              <w:t>exists</w:t>
            </w:r>
            <w:proofErr w:type="spellEnd"/>
            <w:r w:rsidR="009D35C4">
              <w:rPr>
                <w:lang w:bidi="it-IT"/>
              </w:rPr>
              <w:t>” nella sezione &lt;head&gt; allo scopo di controllare se tutti i campi sono stati compilati.</w:t>
            </w:r>
          </w:p>
          <w:p w14:paraId="373E18DB" w14:textId="27A2E779" w:rsidR="005A32CF" w:rsidRDefault="005A32CF" w:rsidP="005A32CF">
            <w:pPr>
              <w:pStyle w:val="Titolo2"/>
              <w:rPr>
                <w:lang w:bidi="it-IT"/>
              </w:rPr>
            </w:pPr>
            <w:r>
              <w:rPr>
                <w:lang w:bidi="it-IT"/>
              </w:rPr>
              <w:t>Step 4</w:t>
            </w:r>
          </w:p>
          <w:p w14:paraId="2776BA71" w14:textId="3EFBB712" w:rsidR="005A32CF" w:rsidRDefault="005A32CF" w:rsidP="005A32CF">
            <w:pPr>
              <w:rPr>
                <w:rFonts w:ascii="Consolas" w:hAnsi="Consolas"/>
                <w:lang w:bidi="it-IT"/>
              </w:rPr>
            </w:pPr>
            <w:r>
              <w:rPr>
                <w:lang w:bidi="it-IT"/>
              </w:rPr>
              <w:t>In questo passo andiamo a creare una funzione “</w:t>
            </w:r>
            <w:proofErr w:type="spellStart"/>
            <w:r>
              <w:rPr>
                <w:lang w:bidi="it-IT"/>
              </w:rPr>
              <w:t>checkForm</w:t>
            </w:r>
            <w:proofErr w:type="spellEnd"/>
            <w:r>
              <w:rPr>
                <w:lang w:bidi="it-IT"/>
              </w:rPr>
              <w:t xml:space="preserve">” che richiama le funzioni di controllo precedenti e si occupa del controllo della presenza e dell’integrità dei campi da compilare </w:t>
            </w:r>
            <w:r w:rsidRPr="00E26572">
              <w:rPr>
                <w:u w:val="single"/>
                <w:lang w:bidi="it-IT"/>
              </w:rPr>
              <w:t>nel</w:t>
            </w:r>
            <w:r>
              <w:rPr>
                <w:lang w:bidi="it-IT"/>
              </w:rPr>
              <w:t xml:space="preserve"> form, ed in caso di errore visualizzare un messaggio. In caso positivo invece i dati saranno inviati al server tramite l’istruzione </w:t>
            </w:r>
            <w:proofErr w:type="spellStart"/>
            <w:proofErr w:type="gramStart"/>
            <w:r>
              <w:rPr>
                <w:rFonts w:ascii="Consolas" w:hAnsi="Consolas"/>
                <w:lang w:bidi="it-IT"/>
              </w:rPr>
              <w:t>document.registration</w:t>
            </w:r>
            <w:proofErr w:type="gramEnd"/>
            <w:r>
              <w:rPr>
                <w:rFonts w:ascii="Consolas" w:hAnsi="Consolas"/>
                <w:lang w:bidi="it-IT"/>
              </w:rPr>
              <w:t>.submit</w:t>
            </w:r>
            <w:proofErr w:type="spellEnd"/>
            <w:r w:rsidR="00E26572">
              <w:rPr>
                <w:rFonts w:ascii="Consolas" w:hAnsi="Consolas"/>
                <w:lang w:bidi="it-IT"/>
              </w:rPr>
              <w:t xml:space="preserve">, </w:t>
            </w:r>
            <w:r w:rsidR="00E26572" w:rsidRPr="00E26572">
              <w:rPr>
                <w:rFonts w:cstheme="minorHAnsi"/>
                <w:lang w:bidi="it-IT"/>
              </w:rPr>
              <w:t>come da messaggio di alert.</w:t>
            </w:r>
            <w:r>
              <w:rPr>
                <w:rFonts w:ascii="Consolas" w:hAnsi="Consolas"/>
                <w:lang w:bidi="it-IT"/>
              </w:rPr>
              <w:t xml:space="preserve"> </w:t>
            </w:r>
          </w:p>
          <w:p w14:paraId="32A40F04" w14:textId="5C65BCC5" w:rsidR="005A32CF" w:rsidRDefault="005A32CF" w:rsidP="005A32CF">
            <w:pPr>
              <w:rPr>
                <w:rFonts w:ascii="Consolas" w:hAnsi="Consolas"/>
                <w:lang w:bidi="it-IT"/>
              </w:rPr>
            </w:pPr>
            <w:r>
              <w:rPr>
                <w:lang w:bidi="it-IT"/>
              </w:rPr>
              <w:t xml:space="preserve">In questo </w:t>
            </w:r>
            <w:proofErr w:type="spellStart"/>
            <w:r>
              <w:rPr>
                <w:lang w:bidi="it-IT"/>
              </w:rPr>
              <w:t>l’handler</w:t>
            </w:r>
            <w:proofErr w:type="spellEnd"/>
            <w:r>
              <w:rPr>
                <w:lang w:bidi="it-IT"/>
              </w:rPr>
              <w:t xml:space="preserve"> andrà positivo sulla definizione del tasto “</w:t>
            </w:r>
            <w:proofErr w:type="spellStart"/>
            <w:r>
              <w:rPr>
                <w:lang w:bidi="it-IT"/>
              </w:rPr>
              <w:t>send</w:t>
            </w:r>
            <w:proofErr w:type="spellEnd"/>
            <w:r>
              <w:rPr>
                <w:lang w:bidi="it-IT"/>
              </w:rPr>
              <w:t xml:space="preserve">” con </w:t>
            </w:r>
            <w:r w:rsidRPr="005A32CF">
              <w:rPr>
                <w:rFonts w:ascii="Consolas" w:hAnsi="Consolas"/>
                <w:lang w:bidi="it-IT"/>
              </w:rPr>
              <w:t xml:space="preserve">l’istruzione </w:t>
            </w:r>
            <w:r w:rsidRPr="005A32CF">
              <w:rPr>
                <w:rFonts w:ascii="Consolas" w:hAnsi="Consolas"/>
                <w:lang w:bidi="it-IT"/>
              </w:rPr>
              <w:t xml:space="preserve">&lt;input </w:t>
            </w:r>
            <w:proofErr w:type="spellStart"/>
            <w:r w:rsidRPr="005A32CF">
              <w:rPr>
                <w:rFonts w:ascii="Consolas" w:hAnsi="Consolas"/>
                <w:lang w:bidi="it-IT"/>
              </w:rPr>
              <w:t>type</w:t>
            </w:r>
            <w:proofErr w:type="spellEnd"/>
            <w:r w:rsidRPr="005A32CF">
              <w:rPr>
                <w:rFonts w:ascii="Consolas" w:hAnsi="Consolas"/>
                <w:lang w:bidi="it-IT"/>
              </w:rPr>
              <w:t>="</w:t>
            </w:r>
            <w:proofErr w:type="spellStart"/>
            <w:r w:rsidRPr="005A32CF">
              <w:rPr>
                <w:rFonts w:ascii="Consolas" w:hAnsi="Consolas"/>
                <w:lang w:bidi="it-IT"/>
              </w:rPr>
              <w:t>button</w:t>
            </w:r>
            <w:proofErr w:type="spellEnd"/>
            <w:r w:rsidRPr="005A32CF">
              <w:rPr>
                <w:rFonts w:ascii="Consolas" w:hAnsi="Consolas"/>
                <w:lang w:bidi="it-IT"/>
              </w:rPr>
              <w:t xml:space="preserve">" </w:t>
            </w:r>
            <w:proofErr w:type="spellStart"/>
            <w:r w:rsidRPr="005A32CF">
              <w:rPr>
                <w:rFonts w:ascii="Consolas" w:hAnsi="Consolas"/>
                <w:lang w:bidi="it-IT"/>
              </w:rPr>
              <w:t>value</w:t>
            </w:r>
            <w:proofErr w:type="spellEnd"/>
            <w:r w:rsidRPr="005A32CF">
              <w:rPr>
                <w:rFonts w:ascii="Consolas" w:hAnsi="Consolas"/>
                <w:lang w:bidi="it-IT"/>
              </w:rPr>
              <w:t xml:space="preserve">="Send" </w:t>
            </w:r>
            <w:proofErr w:type="spellStart"/>
            <w:r w:rsidRPr="005A32CF">
              <w:rPr>
                <w:rFonts w:ascii="Consolas" w:hAnsi="Consolas"/>
                <w:lang w:bidi="it-IT"/>
              </w:rPr>
              <w:t>onclick</w:t>
            </w:r>
            <w:proofErr w:type="spellEnd"/>
            <w:r w:rsidRPr="005A32CF">
              <w:rPr>
                <w:rFonts w:ascii="Consolas" w:hAnsi="Consolas"/>
                <w:lang w:bidi="it-IT"/>
              </w:rPr>
              <w:t>="</w:t>
            </w:r>
            <w:proofErr w:type="spellStart"/>
            <w:proofErr w:type="gramStart"/>
            <w:r w:rsidRPr="005A32CF">
              <w:rPr>
                <w:rFonts w:ascii="Consolas" w:hAnsi="Consolas"/>
                <w:lang w:bidi="it-IT"/>
              </w:rPr>
              <w:t>checkForm</w:t>
            </w:r>
            <w:proofErr w:type="spellEnd"/>
            <w:r w:rsidRPr="005A32CF">
              <w:rPr>
                <w:rFonts w:ascii="Consolas" w:hAnsi="Consolas"/>
                <w:lang w:bidi="it-IT"/>
              </w:rPr>
              <w:t>(</w:t>
            </w:r>
            <w:proofErr w:type="gramEnd"/>
            <w:r w:rsidRPr="005A32CF">
              <w:rPr>
                <w:rFonts w:ascii="Consolas" w:hAnsi="Consolas"/>
                <w:lang w:bidi="it-IT"/>
              </w:rPr>
              <w:t>)" &gt;</w:t>
            </w:r>
            <w:r>
              <w:rPr>
                <w:rFonts w:ascii="Consolas" w:hAnsi="Consolas"/>
                <w:lang w:bidi="it-IT"/>
              </w:rPr>
              <w:t xml:space="preserve"> </w:t>
            </w:r>
          </w:p>
          <w:p w14:paraId="0DD5B82F" w14:textId="70F3CF73" w:rsidR="005A32CF" w:rsidRPr="005A32CF" w:rsidRDefault="003F1680" w:rsidP="005A32CF">
            <w:pPr>
              <w:rPr>
                <w:rFonts w:ascii="Consolas" w:hAnsi="Consolas"/>
                <w:lang w:bidi="it-IT"/>
              </w:rPr>
            </w:pPr>
            <w:r w:rsidRPr="003F1680">
              <w:rPr>
                <w:rFonts w:ascii="Consolas" w:hAnsi="Consolas"/>
                <w:lang w:bidi="it-IT"/>
              </w:rPr>
              <w:drawing>
                <wp:inline distT="0" distB="0" distL="0" distR="0" wp14:anchorId="4025892A" wp14:editId="707C159F">
                  <wp:extent cx="3401096" cy="2842583"/>
                  <wp:effectExtent l="0" t="0" r="8890" b="0"/>
                  <wp:docPr id="1441931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931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110" cy="285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F1680">
              <w:rPr>
                <w:rFonts w:ascii="Consolas" w:hAnsi="Consolas"/>
                <w:lang w:bidi="it-IT"/>
              </w:rPr>
              <w:drawing>
                <wp:inline distT="0" distB="0" distL="0" distR="0" wp14:anchorId="546A75B9" wp14:editId="2CD91466">
                  <wp:extent cx="3388002" cy="2868104"/>
                  <wp:effectExtent l="0" t="0" r="3175" b="8890"/>
                  <wp:docPr id="27561707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6170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718" cy="288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E4525" w14:textId="66E8630C" w:rsidR="009D35C4" w:rsidRDefault="005A32CF" w:rsidP="003E465F">
            <w:pPr>
              <w:rPr>
                <w:lang w:bidi="it-IT"/>
              </w:rPr>
            </w:pPr>
            <w:r>
              <w:rPr>
                <w:lang w:bidi="it-IT"/>
              </w:rPr>
              <w:t xml:space="preserve"> </w:t>
            </w:r>
          </w:p>
          <w:p w14:paraId="03F8B42D" w14:textId="794A0E0E" w:rsidR="002401C2" w:rsidRDefault="002401C2" w:rsidP="002401C2">
            <w:pPr>
              <w:pStyle w:val="Titolo2"/>
              <w:rPr>
                <w:lang w:bidi="it-IT"/>
              </w:rPr>
            </w:pPr>
            <w:r>
              <w:rPr>
                <w:lang w:bidi="it-IT"/>
              </w:rPr>
              <w:lastRenderedPageBreak/>
              <w:t>Step 5</w:t>
            </w:r>
          </w:p>
          <w:p w14:paraId="08040D5A" w14:textId="7D8DAF45" w:rsidR="002401C2" w:rsidRDefault="002401C2" w:rsidP="002401C2">
            <w:pPr>
              <w:rPr>
                <w:rFonts w:ascii="Consolas" w:hAnsi="Consolas"/>
                <w:lang w:bidi="it-IT"/>
              </w:rPr>
            </w:pPr>
            <w:r>
              <w:rPr>
                <w:lang w:bidi="it-IT"/>
              </w:rPr>
              <w:t xml:space="preserve">All’inizio del form, subito dopo il </w:t>
            </w:r>
            <w:r w:rsidRPr="002401C2">
              <w:rPr>
                <w:rFonts w:ascii="Consolas" w:hAnsi="Consolas"/>
                <w:lang w:bidi="it-IT"/>
              </w:rPr>
              <w:t>&lt;body&gt;</w:t>
            </w:r>
            <w:r>
              <w:rPr>
                <w:rFonts w:ascii="Consolas" w:hAnsi="Consolas"/>
                <w:lang w:bidi="it-IT"/>
              </w:rPr>
              <w:t xml:space="preserve">, </w:t>
            </w:r>
            <w:r w:rsidRPr="002401C2">
              <w:rPr>
                <w:lang w:bidi="it-IT"/>
              </w:rPr>
              <w:t>andiamo ad inserire l’istruzione</w:t>
            </w:r>
            <w:r>
              <w:rPr>
                <w:rFonts w:ascii="Consolas" w:hAnsi="Consolas"/>
                <w:lang w:bidi="it-IT"/>
              </w:rPr>
              <w:t xml:space="preserve">  </w:t>
            </w:r>
          </w:p>
          <w:p w14:paraId="5B3B986E" w14:textId="77777777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>&lt;script&gt;</w:t>
            </w:r>
          </w:p>
          <w:p w14:paraId="1853A3D5" w14:textId="0E63E0CC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 xml:space="preserve">  var </w:t>
            </w:r>
            <w:proofErr w:type="spellStart"/>
            <w:r w:rsidRPr="002401C2">
              <w:rPr>
                <w:rFonts w:ascii="Consolas" w:hAnsi="Consolas"/>
                <w:lang w:bidi="it-IT"/>
              </w:rPr>
              <w:t>today</w:t>
            </w:r>
            <w:proofErr w:type="spellEnd"/>
            <w:r w:rsidRPr="002401C2">
              <w:rPr>
                <w:rFonts w:ascii="Consolas" w:hAnsi="Consolas"/>
                <w:lang w:bidi="it-IT"/>
              </w:rPr>
              <w:t xml:space="preserve"> = new </w:t>
            </w:r>
            <w:proofErr w:type="gramStart"/>
            <w:r w:rsidRPr="002401C2">
              <w:rPr>
                <w:rFonts w:ascii="Consolas" w:hAnsi="Consolas"/>
                <w:lang w:bidi="it-IT"/>
              </w:rPr>
              <w:t>Date(</w:t>
            </w:r>
            <w:proofErr w:type="gramEnd"/>
            <w:r w:rsidRPr="002401C2">
              <w:rPr>
                <w:rFonts w:ascii="Consolas" w:hAnsi="Consolas"/>
                <w:lang w:bidi="it-IT"/>
              </w:rPr>
              <w:t>);</w:t>
            </w:r>
          </w:p>
          <w:p w14:paraId="5BC0DD1F" w14:textId="0E490427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> </w:t>
            </w:r>
            <w:r>
              <w:rPr>
                <w:rFonts w:ascii="Consolas" w:hAnsi="Consolas"/>
                <w:lang w:bidi="it-IT"/>
              </w:rPr>
              <w:t xml:space="preserve"> </w:t>
            </w:r>
            <w:proofErr w:type="spellStart"/>
            <w:proofErr w:type="gramStart"/>
            <w:r w:rsidRPr="002401C2">
              <w:rPr>
                <w:rFonts w:ascii="Consolas" w:hAnsi="Consolas"/>
                <w:lang w:bidi="it-IT"/>
              </w:rPr>
              <w:t>document.write</w:t>
            </w:r>
            <w:proofErr w:type="spellEnd"/>
            <w:proofErr w:type="gramEnd"/>
            <w:r w:rsidRPr="002401C2">
              <w:rPr>
                <w:rFonts w:ascii="Consolas" w:hAnsi="Consolas"/>
                <w:lang w:bidi="it-IT"/>
              </w:rPr>
              <w:t xml:space="preserve">("&lt;h2&gt;Date: " + </w:t>
            </w:r>
            <w:proofErr w:type="spellStart"/>
            <w:proofErr w:type="gramStart"/>
            <w:r w:rsidRPr="002401C2">
              <w:rPr>
                <w:rFonts w:ascii="Consolas" w:hAnsi="Consolas"/>
                <w:lang w:bidi="it-IT"/>
              </w:rPr>
              <w:t>today.getDate</w:t>
            </w:r>
            <w:proofErr w:type="spellEnd"/>
            <w:proofErr w:type="gramEnd"/>
            <w:r w:rsidRPr="002401C2">
              <w:rPr>
                <w:rFonts w:ascii="Consolas" w:hAnsi="Consolas"/>
                <w:lang w:bidi="it-IT"/>
              </w:rPr>
              <w:t>() + "/" +</w:t>
            </w:r>
          </w:p>
          <w:p w14:paraId="10EFD7B0" w14:textId="2230F78E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>  (</w:t>
            </w:r>
            <w:proofErr w:type="spellStart"/>
            <w:proofErr w:type="gramStart"/>
            <w:r w:rsidRPr="002401C2">
              <w:rPr>
                <w:rFonts w:ascii="Consolas" w:hAnsi="Consolas"/>
                <w:lang w:bidi="it-IT"/>
              </w:rPr>
              <w:t>today.getMonth</w:t>
            </w:r>
            <w:proofErr w:type="spellEnd"/>
            <w:proofErr w:type="gramEnd"/>
            <w:r w:rsidRPr="002401C2">
              <w:rPr>
                <w:rFonts w:ascii="Consolas" w:hAnsi="Consolas"/>
                <w:lang w:bidi="it-IT"/>
              </w:rPr>
              <w:t>() + 1) + "/" +</w:t>
            </w:r>
          </w:p>
          <w:p w14:paraId="5C324437" w14:textId="4A706A3C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> </w:t>
            </w:r>
            <w:r>
              <w:rPr>
                <w:rFonts w:ascii="Consolas" w:hAnsi="Consolas"/>
                <w:lang w:bidi="it-IT"/>
              </w:rPr>
              <w:t xml:space="preserve"> </w:t>
            </w:r>
            <w:proofErr w:type="spellStart"/>
            <w:proofErr w:type="gramStart"/>
            <w:r w:rsidRPr="002401C2">
              <w:rPr>
                <w:rFonts w:ascii="Consolas" w:hAnsi="Consolas"/>
                <w:lang w:bidi="it-IT"/>
              </w:rPr>
              <w:t>today.getFullYear</w:t>
            </w:r>
            <w:proofErr w:type="spellEnd"/>
            <w:proofErr w:type="gramEnd"/>
            <w:r w:rsidRPr="002401C2">
              <w:rPr>
                <w:rFonts w:ascii="Consolas" w:hAnsi="Consolas"/>
                <w:lang w:bidi="it-IT"/>
              </w:rPr>
              <w:t>() + ", Time: " +</w:t>
            </w:r>
          </w:p>
          <w:p w14:paraId="0F6FE48D" w14:textId="34758B8E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> </w:t>
            </w:r>
            <w:r>
              <w:rPr>
                <w:rFonts w:ascii="Consolas" w:hAnsi="Consolas"/>
                <w:lang w:bidi="it-IT"/>
              </w:rPr>
              <w:t xml:space="preserve"> </w:t>
            </w:r>
            <w:proofErr w:type="spellStart"/>
            <w:proofErr w:type="gramStart"/>
            <w:r w:rsidRPr="002401C2">
              <w:rPr>
                <w:rFonts w:ascii="Consolas" w:hAnsi="Consolas"/>
                <w:lang w:bidi="it-IT"/>
              </w:rPr>
              <w:t>today.getHours</w:t>
            </w:r>
            <w:proofErr w:type="spellEnd"/>
            <w:proofErr w:type="gramEnd"/>
            <w:r w:rsidRPr="002401C2">
              <w:rPr>
                <w:rFonts w:ascii="Consolas" w:hAnsi="Consolas"/>
                <w:lang w:bidi="it-IT"/>
              </w:rPr>
              <w:t>() + ":" +</w:t>
            </w:r>
          </w:p>
          <w:p w14:paraId="529F9E48" w14:textId="3249FEAE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> </w:t>
            </w:r>
            <w:r>
              <w:rPr>
                <w:rFonts w:ascii="Consolas" w:hAnsi="Consolas"/>
                <w:lang w:bidi="it-IT"/>
              </w:rPr>
              <w:t xml:space="preserve"> </w:t>
            </w:r>
            <w:proofErr w:type="spellStart"/>
            <w:proofErr w:type="gramStart"/>
            <w:r w:rsidRPr="002401C2">
              <w:rPr>
                <w:rFonts w:ascii="Consolas" w:hAnsi="Consolas"/>
                <w:lang w:bidi="it-IT"/>
              </w:rPr>
              <w:t>today.getMinutes</w:t>
            </w:r>
            <w:proofErr w:type="spellEnd"/>
            <w:proofErr w:type="gramEnd"/>
            <w:r w:rsidRPr="002401C2">
              <w:rPr>
                <w:rFonts w:ascii="Consolas" w:hAnsi="Consolas"/>
                <w:lang w:bidi="it-IT"/>
              </w:rPr>
              <w:t>() + "&lt;/h2&gt;");</w:t>
            </w:r>
          </w:p>
          <w:p w14:paraId="50881EAD" w14:textId="5BBC1D3F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>&lt;/script&gt;</w:t>
            </w:r>
          </w:p>
          <w:p w14:paraId="110DA99E" w14:textId="5ABAD107" w:rsid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  <w:r w:rsidRPr="002401C2">
              <w:rPr>
                <w:rFonts w:ascii="Consolas" w:hAnsi="Consolas"/>
                <w:lang w:bidi="it-IT"/>
              </w:rPr>
              <w:t>&lt;</w:t>
            </w:r>
            <w:proofErr w:type="spellStart"/>
            <w:r w:rsidRPr="002401C2">
              <w:rPr>
                <w:rFonts w:ascii="Consolas" w:hAnsi="Consolas"/>
                <w:lang w:bidi="it-IT"/>
              </w:rPr>
              <w:t>hr</w:t>
            </w:r>
            <w:proofErr w:type="spellEnd"/>
            <w:r w:rsidRPr="002401C2">
              <w:rPr>
                <w:rFonts w:ascii="Consolas" w:hAnsi="Consolas"/>
                <w:lang w:bidi="it-IT"/>
              </w:rPr>
              <w:t xml:space="preserve"> </w:t>
            </w:r>
            <w:proofErr w:type="spellStart"/>
            <w:r w:rsidRPr="002401C2">
              <w:rPr>
                <w:rFonts w:ascii="Consolas" w:hAnsi="Consolas"/>
                <w:lang w:bidi="it-IT"/>
              </w:rPr>
              <w:t>width</w:t>
            </w:r>
            <w:proofErr w:type="spellEnd"/>
            <w:r w:rsidRPr="002401C2">
              <w:rPr>
                <w:rFonts w:ascii="Consolas" w:hAnsi="Consolas"/>
                <w:lang w:bidi="it-IT"/>
              </w:rPr>
              <w:t xml:space="preserve">="40%" </w:t>
            </w:r>
            <w:proofErr w:type="spellStart"/>
            <w:r w:rsidRPr="002401C2">
              <w:rPr>
                <w:rFonts w:ascii="Consolas" w:hAnsi="Consolas"/>
                <w:i/>
                <w:iCs/>
                <w:lang w:bidi="it-IT"/>
              </w:rPr>
              <w:t>align</w:t>
            </w:r>
            <w:proofErr w:type="spellEnd"/>
            <w:r w:rsidRPr="002401C2">
              <w:rPr>
                <w:rFonts w:ascii="Consolas" w:hAnsi="Consolas"/>
                <w:lang w:bidi="it-IT"/>
              </w:rPr>
              <w:t>="</w:t>
            </w:r>
            <w:proofErr w:type="spellStart"/>
            <w:r w:rsidRPr="002401C2">
              <w:rPr>
                <w:rFonts w:ascii="Consolas" w:hAnsi="Consolas"/>
                <w:lang w:bidi="it-IT"/>
              </w:rPr>
              <w:t>left</w:t>
            </w:r>
            <w:proofErr w:type="spellEnd"/>
            <w:r w:rsidRPr="002401C2">
              <w:rPr>
                <w:rFonts w:ascii="Consolas" w:hAnsi="Consolas"/>
                <w:lang w:bidi="it-IT"/>
              </w:rPr>
              <w:t>"&gt;</w:t>
            </w:r>
          </w:p>
          <w:p w14:paraId="18B437DA" w14:textId="77777777" w:rsidR="002401C2" w:rsidRPr="002401C2" w:rsidRDefault="002401C2" w:rsidP="002401C2">
            <w:pPr>
              <w:spacing w:after="0"/>
              <w:rPr>
                <w:rFonts w:ascii="Consolas" w:hAnsi="Consolas"/>
                <w:lang w:bidi="it-IT"/>
              </w:rPr>
            </w:pPr>
          </w:p>
          <w:p w14:paraId="287D0FC9" w14:textId="4E14D760" w:rsidR="002401C2" w:rsidRDefault="002401C2" w:rsidP="002401C2">
            <w:pPr>
              <w:rPr>
                <w:lang w:bidi="it-IT"/>
              </w:rPr>
            </w:pPr>
            <w:r>
              <w:rPr>
                <w:lang w:bidi="it-IT"/>
              </w:rPr>
              <w:t>Che viene utilizzata per ottenere in intestazione data e ora attuali formattati nella modalità giusta e con l’aggiunta di una riga di separazione:</w:t>
            </w:r>
          </w:p>
          <w:p w14:paraId="1A406B51" w14:textId="74791F30" w:rsidR="002401C2" w:rsidRDefault="002401C2" w:rsidP="002401C2">
            <w:pPr>
              <w:rPr>
                <w:lang w:bidi="it-IT"/>
              </w:rPr>
            </w:pPr>
            <w:r w:rsidRPr="002401C2">
              <w:rPr>
                <w:lang w:bidi="it-IT"/>
              </w:rPr>
              <w:drawing>
                <wp:inline distT="0" distB="0" distL="0" distR="0" wp14:anchorId="65AE62E1" wp14:editId="2BC9ABC2">
                  <wp:extent cx="3237230" cy="2147977"/>
                  <wp:effectExtent l="0" t="0" r="1270" b="5080"/>
                  <wp:docPr id="212116518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1651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155" cy="216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08C6B" w14:textId="77777777" w:rsidR="003E465F" w:rsidRDefault="00E07EC5" w:rsidP="00E07EC5">
            <w:pPr>
              <w:pStyle w:val="Titolo2"/>
              <w:rPr>
                <w:lang w:bidi="it-IT"/>
              </w:rPr>
            </w:pPr>
            <w:r>
              <w:rPr>
                <w:lang w:bidi="it-IT"/>
              </w:rPr>
              <w:t>Step 6</w:t>
            </w:r>
          </w:p>
          <w:p w14:paraId="7E6DEAA6" w14:textId="77777777" w:rsidR="00E07EC5" w:rsidRDefault="00E07EC5" w:rsidP="00E07EC5">
            <w:pPr>
              <w:rPr>
                <w:rFonts w:ascii="Consolas" w:hAnsi="Consolas"/>
                <w:lang w:bidi="it-IT"/>
              </w:rPr>
            </w:pPr>
            <w:r>
              <w:rPr>
                <w:lang w:bidi="it-IT"/>
              </w:rPr>
              <w:t>Al punto 6 andiamo a definire la finestra del nostro form con l’istruzione</w:t>
            </w:r>
            <w:r w:rsidRPr="00E07EC5">
              <w:rPr>
                <w:rFonts w:ascii="Consolas" w:hAnsi="Consolas"/>
                <w:lang w:bidi="it-IT"/>
              </w:rPr>
              <w:t xml:space="preserve"> </w:t>
            </w:r>
            <w:r w:rsidRPr="00E07EC5">
              <w:rPr>
                <w:rFonts w:ascii="Consolas" w:hAnsi="Consolas"/>
                <w:lang w:bidi="it-IT"/>
              </w:rPr>
              <w:t xml:space="preserve">&lt;canvas </w:t>
            </w:r>
            <w:proofErr w:type="spellStart"/>
            <w:r w:rsidRPr="00E07EC5">
              <w:rPr>
                <w:rFonts w:ascii="Consolas" w:hAnsi="Consolas"/>
                <w:lang w:bidi="it-IT"/>
              </w:rPr>
              <w:t>width</w:t>
            </w:r>
            <w:proofErr w:type="spellEnd"/>
            <w:r w:rsidRPr="00E07EC5">
              <w:rPr>
                <w:rFonts w:ascii="Consolas" w:hAnsi="Consolas"/>
                <w:lang w:bidi="it-IT"/>
              </w:rPr>
              <w:t xml:space="preserve">="200" </w:t>
            </w:r>
            <w:proofErr w:type="spellStart"/>
            <w:r w:rsidRPr="00E07EC5">
              <w:rPr>
                <w:rFonts w:ascii="Consolas" w:hAnsi="Consolas"/>
                <w:lang w:bidi="it-IT"/>
              </w:rPr>
              <w:t>height</w:t>
            </w:r>
            <w:proofErr w:type="spellEnd"/>
            <w:r w:rsidRPr="00E07EC5">
              <w:rPr>
                <w:rFonts w:ascii="Consolas" w:hAnsi="Consolas"/>
                <w:lang w:bidi="it-IT"/>
              </w:rPr>
              <w:t>="200" id="</w:t>
            </w:r>
            <w:proofErr w:type="spellStart"/>
            <w:r w:rsidRPr="00E07EC5">
              <w:rPr>
                <w:rFonts w:ascii="Consolas" w:hAnsi="Consolas"/>
                <w:lang w:bidi="it-IT"/>
              </w:rPr>
              <w:t>canv</w:t>
            </w:r>
            <w:proofErr w:type="spellEnd"/>
            <w:r w:rsidRPr="00E07EC5">
              <w:rPr>
                <w:rFonts w:ascii="Consolas" w:hAnsi="Consolas"/>
                <w:lang w:bidi="it-IT"/>
              </w:rPr>
              <w:t>"&gt;&lt;/canvas&gt;</w:t>
            </w:r>
            <w:r>
              <w:rPr>
                <w:rFonts w:ascii="Consolas" w:hAnsi="Consolas"/>
                <w:lang w:bidi="it-IT"/>
              </w:rPr>
              <w:t xml:space="preserve">. </w:t>
            </w:r>
          </w:p>
          <w:p w14:paraId="6A816FAC" w14:textId="1DBAB4A7" w:rsidR="00E07EC5" w:rsidRPr="00E26572" w:rsidRDefault="00E07EC5" w:rsidP="00E07EC5">
            <w:pPr>
              <w:rPr>
                <w:rFonts w:cstheme="minorHAnsi"/>
                <w:lang w:bidi="it-IT"/>
              </w:rPr>
            </w:pPr>
            <w:r>
              <w:rPr>
                <w:lang w:bidi="it-IT"/>
              </w:rPr>
              <w:t>Successivamente andiamo ad inserire uno script per disegnare due quadrati colorati decorativi, che vengono visualizzati al momento della pressione del tasto “Send”</w:t>
            </w:r>
            <w:r w:rsidR="00E26572">
              <w:rPr>
                <w:lang w:bidi="it-IT"/>
              </w:rPr>
              <w:t>, dopo la conferma dell’invio dei dati</w:t>
            </w:r>
            <w:r>
              <w:rPr>
                <w:lang w:bidi="it-IT"/>
              </w:rPr>
              <w:t xml:space="preserve">; l’istruzione </w:t>
            </w:r>
            <w:proofErr w:type="spellStart"/>
            <w:r>
              <w:rPr>
                <w:lang w:bidi="it-IT"/>
              </w:rPr>
              <w:t>handler</w:t>
            </w:r>
            <w:proofErr w:type="spellEnd"/>
            <w:r>
              <w:rPr>
                <w:lang w:bidi="it-IT"/>
              </w:rPr>
              <w:t xml:space="preserve"> </w:t>
            </w:r>
            <w:proofErr w:type="spellStart"/>
            <w:r>
              <w:rPr>
                <w:rFonts w:ascii="Consolas" w:hAnsi="Consolas"/>
                <w:lang w:bidi="it-IT"/>
              </w:rPr>
              <w:t>onclick</w:t>
            </w:r>
            <w:proofErr w:type="spellEnd"/>
            <w:r>
              <w:rPr>
                <w:rFonts w:ascii="Consolas" w:hAnsi="Consolas"/>
                <w:lang w:bidi="it-IT"/>
              </w:rPr>
              <w:t xml:space="preserve"> </w:t>
            </w:r>
            <w:r w:rsidRPr="00E07EC5">
              <w:rPr>
                <w:rFonts w:cstheme="minorHAnsi"/>
                <w:lang w:bidi="it-IT"/>
              </w:rPr>
              <w:t xml:space="preserve">andrà posizionato successivamente a quella </w:t>
            </w:r>
            <w:proofErr w:type="spellStart"/>
            <w:r w:rsidRPr="00E07EC5">
              <w:rPr>
                <w:rFonts w:cstheme="minorHAnsi"/>
                <w:lang w:bidi="it-IT"/>
              </w:rPr>
              <w:t>check</w:t>
            </w:r>
            <w:r w:rsidR="00E26572">
              <w:rPr>
                <w:rFonts w:cstheme="minorHAnsi"/>
                <w:lang w:bidi="it-IT"/>
              </w:rPr>
              <w:t>Form</w:t>
            </w:r>
            <w:proofErr w:type="spellEnd"/>
            <w:r w:rsidRPr="00E07EC5">
              <w:rPr>
                <w:rFonts w:cstheme="minorHAnsi"/>
                <w:lang w:bidi="it-IT"/>
              </w:rPr>
              <w:t xml:space="preserve"> nell’ </w:t>
            </w:r>
            <w:r>
              <w:rPr>
                <w:rFonts w:ascii="Consolas" w:hAnsi="Consolas"/>
                <w:lang w:bidi="it-IT"/>
              </w:rPr>
              <w:t xml:space="preserve">&lt;input&gt; </w:t>
            </w:r>
            <w:r w:rsidRPr="00E07EC5">
              <w:rPr>
                <w:rFonts w:cstheme="minorHAnsi"/>
                <w:lang w:bidi="it-IT"/>
              </w:rPr>
              <w:t>del tasto “Send”</w:t>
            </w:r>
            <w:r>
              <w:rPr>
                <w:rFonts w:ascii="Consolas" w:hAnsi="Consolas"/>
                <w:lang w:bidi="it-IT"/>
              </w:rPr>
              <w:t xml:space="preserve">. </w:t>
            </w:r>
            <w:r w:rsidR="00E26572" w:rsidRPr="00E26572">
              <w:rPr>
                <w:rFonts w:cstheme="minorHAnsi"/>
                <w:lang w:bidi="it-IT"/>
              </w:rPr>
              <w:t>Qui sotto il risultato finale.</w:t>
            </w:r>
          </w:p>
          <w:p w14:paraId="279E9C0B" w14:textId="77777777" w:rsidR="00E26572" w:rsidRDefault="00E26572" w:rsidP="00E26572">
            <w:pPr>
              <w:rPr>
                <w:rFonts w:ascii="Consolas" w:hAnsi="Consolas"/>
                <w:lang w:bidi="it-IT"/>
              </w:rPr>
            </w:pPr>
            <w:r w:rsidRPr="00E26572">
              <w:rPr>
                <w:rFonts w:ascii="Consolas" w:hAnsi="Consolas"/>
                <w:lang w:bidi="it-IT"/>
              </w:rPr>
              <w:drawing>
                <wp:inline distT="0" distB="0" distL="0" distR="0" wp14:anchorId="79504C13" wp14:editId="4539EA7D">
                  <wp:extent cx="3765337" cy="2831294"/>
                  <wp:effectExtent l="0" t="0" r="6985" b="7620"/>
                  <wp:docPr id="206766425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6642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52" cy="2931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6572">
              <w:rPr>
                <w:rFonts w:ascii="Consolas" w:hAnsi="Consolas"/>
                <w:lang w:bidi="it-IT"/>
              </w:rPr>
              <w:drawing>
                <wp:inline distT="0" distB="0" distL="0" distR="0" wp14:anchorId="78E5FEF9" wp14:editId="058F4B03">
                  <wp:extent cx="3060271" cy="2861981"/>
                  <wp:effectExtent l="0" t="0" r="6985" b="0"/>
                  <wp:docPr id="1301877256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8772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24" cy="294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0F181" w14:textId="77777777" w:rsidR="0027343E" w:rsidRDefault="0027343E" w:rsidP="0027343E">
            <w:pPr>
              <w:pStyle w:val="Titolo2"/>
              <w:rPr>
                <w:lang w:bidi="it-IT"/>
              </w:rPr>
            </w:pPr>
            <w:r>
              <w:rPr>
                <w:lang w:bidi="it-IT"/>
              </w:rPr>
              <w:t>Step 7</w:t>
            </w:r>
          </w:p>
          <w:p w14:paraId="5F560087" w14:textId="77777777" w:rsidR="0027343E" w:rsidRDefault="0027343E" w:rsidP="0027343E">
            <w:pPr>
              <w:rPr>
                <w:lang w:bidi="it-IT"/>
              </w:rPr>
            </w:pPr>
            <w:r>
              <w:rPr>
                <w:lang w:bidi="it-IT"/>
              </w:rPr>
              <w:t xml:space="preserve">Le funzioni sono state spostate tutte nel file esterno “controls.js” e richiamate tramite l’istruzione </w:t>
            </w:r>
          </w:p>
          <w:p w14:paraId="7DB1A417" w14:textId="1B34DF9D" w:rsidR="0027343E" w:rsidRPr="0027343E" w:rsidRDefault="0027343E" w:rsidP="004E416F">
            <w:pPr>
              <w:rPr>
                <w:lang w:bidi="it-IT"/>
              </w:rPr>
            </w:pPr>
            <w:r w:rsidRPr="0027343E">
              <w:rPr>
                <w:rFonts w:ascii="Consolas" w:hAnsi="Consolas"/>
                <w:lang w:bidi="it-IT"/>
              </w:rPr>
              <w:t xml:space="preserve">&lt;script </w:t>
            </w:r>
            <w:proofErr w:type="spellStart"/>
            <w:r w:rsidRPr="0027343E">
              <w:rPr>
                <w:rFonts w:ascii="Consolas" w:hAnsi="Consolas"/>
                <w:lang w:bidi="it-IT"/>
              </w:rPr>
              <w:t>src</w:t>
            </w:r>
            <w:proofErr w:type="spellEnd"/>
            <w:r w:rsidRPr="0027343E">
              <w:rPr>
                <w:rFonts w:ascii="Consolas" w:hAnsi="Consolas"/>
                <w:lang w:bidi="it-IT"/>
              </w:rPr>
              <w:t>="controls.js"&gt; &lt;/script</w:t>
            </w:r>
            <w:r w:rsidR="004E416F" w:rsidRPr="0027343E">
              <w:rPr>
                <w:rFonts w:ascii="Consolas" w:hAnsi="Consolas"/>
                <w:lang w:bidi="it-IT"/>
              </w:rPr>
              <w:t>&gt;.</w:t>
            </w:r>
          </w:p>
        </w:tc>
      </w:tr>
      <w:tr w:rsidR="00A1111B" w:rsidRPr="00B80252" w14:paraId="74105F72" w14:textId="77777777" w:rsidTr="00776712">
        <w:trPr>
          <w:trHeight w:val="633"/>
        </w:trPr>
        <w:tc>
          <w:tcPr>
            <w:tcW w:w="11615" w:type="dxa"/>
            <w:vAlign w:val="bottom"/>
          </w:tcPr>
          <w:p w14:paraId="15AEF597" w14:textId="402D0C12" w:rsidR="00A1111B" w:rsidRPr="00B80252" w:rsidRDefault="00A1111B" w:rsidP="00A1111B">
            <w:pPr>
              <w:ind w:left="720"/>
              <w:jc w:val="right"/>
            </w:pPr>
          </w:p>
        </w:tc>
      </w:tr>
    </w:tbl>
    <w:p w14:paraId="332A7E18" w14:textId="65984639" w:rsidR="00392FA9" w:rsidRDefault="00392FA9">
      <w:pPr>
        <w:rPr>
          <w:noProof/>
        </w:rPr>
      </w:pPr>
    </w:p>
    <w:sectPr w:rsidR="00392FA9" w:rsidSect="00776712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A8E1" w14:textId="77777777" w:rsidR="002128E3" w:rsidRPr="00B80252" w:rsidRDefault="002128E3" w:rsidP="00D42F40">
      <w:pPr>
        <w:spacing w:after="0" w:line="240" w:lineRule="auto"/>
      </w:pPr>
      <w:r w:rsidRPr="00B80252">
        <w:separator/>
      </w:r>
    </w:p>
  </w:endnote>
  <w:endnote w:type="continuationSeparator" w:id="0">
    <w:p w14:paraId="3BB3524C" w14:textId="77777777" w:rsidR="002128E3" w:rsidRPr="00B80252" w:rsidRDefault="002128E3" w:rsidP="00D42F40">
      <w:pPr>
        <w:spacing w:after="0" w:line="240" w:lineRule="auto"/>
      </w:pPr>
      <w:r w:rsidRPr="00B8025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1475F" w14:textId="77777777" w:rsidR="002128E3" w:rsidRPr="00B80252" w:rsidRDefault="002128E3" w:rsidP="00D42F40">
      <w:pPr>
        <w:spacing w:after="0" w:line="240" w:lineRule="auto"/>
      </w:pPr>
      <w:r w:rsidRPr="00B80252">
        <w:separator/>
      </w:r>
    </w:p>
  </w:footnote>
  <w:footnote w:type="continuationSeparator" w:id="0">
    <w:p w14:paraId="3BB9BB89" w14:textId="77777777" w:rsidR="002128E3" w:rsidRPr="00B80252" w:rsidRDefault="002128E3" w:rsidP="00D42F40">
      <w:pPr>
        <w:spacing w:after="0" w:line="240" w:lineRule="auto"/>
      </w:pPr>
      <w:r w:rsidRPr="00B80252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83"/>
    <w:rsid w:val="00021C04"/>
    <w:rsid w:val="00091E4B"/>
    <w:rsid w:val="000B05BE"/>
    <w:rsid w:val="000B4502"/>
    <w:rsid w:val="000C4345"/>
    <w:rsid w:val="00167CD0"/>
    <w:rsid w:val="002128E3"/>
    <w:rsid w:val="0021440C"/>
    <w:rsid w:val="002401C2"/>
    <w:rsid w:val="0027343E"/>
    <w:rsid w:val="00392FA9"/>
    <w:rsid w:val="003E465F"/>
    <w:rsid w:val="003E4ACA"/>
    <w:rsid w:val="003F1680"/>
    <w:rsid w:val="004655C5"/>
    <w:rsid w:val="00482429"/>
    <w:rsid w:val="004E416F"/>
    <w:rsid w:val="00515218"/>
    <w:rsid w:val="005A32CF"/>
    <w:rsid w:val="005B231E"/>
    <w:rsid w:val="00613B6C"/>
    <w:rsid w:val="00776712"/>
    <w:rsid w:val="008E4F83"/>
    <w:rsid w:val="009D35C4"/>
    <w:rsid w:val="00A1111B"/>
    <w:rsid w:val="00B80252"/>
    <w:rsid w:val="00D42F40"/>
    <w:rsid w:val="00D76AB2"/>
    <w:rsid w:val="00DD1A31"/>
    <w:rsid w:val="00E07EC5"/>
    <w:rsid w:val="00E26572"/>
    <w:rsid w:val="00E7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741D6"/>
  <w15:chartTrackingRefBased/>
  <w15:docId w15:val="{36AB7166-2464-4000-9CFA-5BDA13922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6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76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B4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B4502"/>
    <w:pPr>
      <w:spacing w:after="0" w:line="240" w:lineRule="auto"/>
      <w:ind w:left="720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4502"/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4502"/>
    <w:pPr>
      <w:numPr>
        <w:ilvl w:val="1"/>
      </w:numPr>
      <w:ind w:left="720"/>
    </w:pPr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4502"/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essunaspaziatura">
    <w:name w:val="No Spacing"/>
    <w:uiPriority w:val="1"/>
    <w:qFormat/>
    <w:rsid w:val="000B4502"/>
    <w:pPr>
      <w:spacing w:after="0" w:line="240" w:lineRule="auto"/>
    </w:pPr>
  </w:style>
  <w:style w:type="character" w:customStyle="1" w:styleId="Titolo3Carattere">
    <w:name w:val="Titolo 3 Carattere"/>
    <w:basedOn w:val="Carpredefinitoparagrafo"/>
    <w:link w:val="Titolo3"/>
    <w:uiPriority w:val="9"/>
    <w:rsid w:val="000B4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D42F4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2F40"/>
  </w:style>
  <w:style w:type="paragraph" w:styleId="Pidipagina">
    <w:name w:val="footer"/>
    <w:basedOn w:val="Normale"/>
    <w:link w:val="PidipaginaCarattere"/>
    <w:uiPriority w:val="99"/>
    <w:unhideWhenUsed/>
    <w:rsid w:val="00D42F4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2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nt\AppData\Roaming\Microsoft\Templates\Rapporto%20(tema%20Origin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A3971-0EF1-4FB6-A55A-0509EF375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Rapporto (tema Origine).dotx</Template>
  <TotalTime>383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Santoro</dc:creator>
  <cp:keywords/>
  <dc:description/>
  <cp:lastModifiedBy>Marco Santoro</cp:lastModifiedBy>
  <cp:revision>5</cp:revision>
  <dcterms:created xsi:type="dcterms:W3CDTF">2026-06-07T16:44:00Z</dcterms:created>
  <dcterms:modified xsi:type="dcterms:W3CDTF">2026-06-07T23:08:00Z</dcterms:modified>
</cp:coreProperties>
</file>