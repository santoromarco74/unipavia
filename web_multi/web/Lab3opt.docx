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9924A" w14:textId="77777777" w:rsidR="00C6554A" w:rsidRPr="008B5277" w:rsidRDefault="002554CD" w:rsidP="00C6554A">
      <w:pPr>
        <w:pStyle w:val="Foto"/>
      </w:pPr>
      <w:r w:rsidRPr="008B5277">
        <w:rPr>
          <w:noProof/>
          <w:lang w:bidi="it-IT"/>
        </w:rPr>
        <w:drawing>
          <wp:inline distT="0" distB="0" distL="0" distR="0" wp14:anchorId="04AC781E" wp14:editId="1CAD2EAC">
            <wp:extent cx="3657600" cy="2438400"/>
            <wp:effectExtent l="0" t="0" r="0" b="0"/>
            <wp:docPr id="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magin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  <a:noFill/>
                    <a:ln w="254000" cap="rnd"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C8DF900" w14:textId="1355FB92" w:rsidR="00C6554A" w:rsidRDefault="004248FF" w:rsidP="00C6554A">
      <w:pPr>
        <w:pStyle w:val="Titolo"/>
      </w:pPr>
      <w:r w:rsidRPr="004248FF">
        <w:t>Lab class 3 (optional) – Basic HTML + CSS</w:t>
      </w:r>
    </w:p>
    <w:p w14:paraId="2D963FDB" w14:textId="08C4F779" w:rsidR="00C6554A" w:rsidRPr="00D5413C" w:rsidRDefault="00C6554A" w:rsidP="00C6554A">
      <w:pPr>
        <w:pStyle w:val="Sottotitolo"/>
      </w:pPr>
    </w:p>
    <w:p w14:paraId="781C79A4" w14:textId="736E0DF2" w:rsidR="00C6554A" w:rsidRDefault="004248FF" w:rsidP="00C6554A">
      <w:pPr>
        <w:pStyle w:val="Informazionidicontatto"/>
      </w:pPr>
      <w:r>
        <w:t>Marco Santoro</w:t>
      </w:r>
      <w:r w:rsidR="00C6554A">
        <w:rPr>
          <w:lang w:bidi="it-IT"/>
        </w:rPr>
        <w:t xml:space="preserve"> | </w:t>
      </w:r>
      <w:r w:rsidRPr="004248FF">
        <w:rPr>
          <w:i/>
          <w:iCs/>
        </w:rPr>
        <w:t>Web and Multimedia Technologies</w:t>
      </w:r>
      <w:r w:rsidRPr="004248FF">
        <w:t xml:space="preserve"> </w:t>
      </w:r>
      <w:r w:rsidR="00C6554A">
        <w:rPr>
          <w:lang w:bidi="it-IT"/>
        </w:rPr>
        <w:t xml:space="preserve">| </w:t>
      </w:r>
      <w:r>
        <w:t>09/06/2026</w:t>
      </w:r>
      <w:r w:rsidR="00C6554A">
        <w:rPr>
          <w:lang w:bidi="it-IT"/>
        </w:rPr>
        <w:br w:type="page"/>
      </w:r>
    </w:p>
    <w:p w14:paraId="7773748C" w14:textId="7EE6DA9B" w:rsidR="00C6554A" w:rsidRDefault="004248FF" w:rsidP="00C6554A">
      <w:pPr>
        <w:pStyle w:val="Titolo1"/>
      </w:pPr>
      <w:r>
        <w:lastRenderedPageBreak/>
        <w:t xml:space="preserve">Intro </w:t>
      </w:r>
    </w:p>
    <w:p w14:paraId="42BC0B0C" w14:textId="0A1FAF25" w:rsidR="004248FF" w:rsidRDefault="004248FF" w:rsidP="004248FF">
      <w:pPr>
        <w:pStyle w:val="Puntoelenco"/>
        <w:numPr>
          <w:ilvl w:val="0"/>
          <w:numId w:val="0"/>
        </w:numPr>
      </w:pPr>
      <w:r>
        <w:t>In questa esercitazione andiamo a creare una pagina web con HTML base e CSS.</w:t>
      </w:r>
    </w:p>
    <w:p w14:paraId="39C70D12" w14:textId="24BA32E8" w:rsidR="00C6554A" w:rsidRPr="00514122" w:rsidRDefault="00C6554A" w:rsidP="004248FF">
      <w:pPr>
        <w:pStyle w:val="Puntoelenco"/>
        <w:numPr>
          <w:ilvl w:val="0"/>
          <w:numId w:val="0"/>
        </w:numPr>
      </w:pPr>
    </w:p>
    <w:p w14:paraId="244D3439" w14:textId="10069CE8" w:rsidR="00C6554A" w:rsidRPr="00D5413C" w:rsidRDefault="004248FF" w:rsidP="00C6554A">
      <w:pPr>
        <w:pStyle w:val="Titolo2"/>
      </w:pPr>
      <w:r>
        <w:t>step 1-2-3</w:t>
      </w:r>
    </w:p>
    <w:p w14:paraId="661AEA12" w14:textId="646C3347" w:rsidR="00E9335F" w:rsidRDefault="004248FF" w:rsidP="004248FF">
      <w:r>
        <w:t>Andiamo a creare la cartella “web” e dentro la cartella il file index.html.</w:t>
      </w:r>
    </w:p>
    <w:p w14:paraId="3904336F" w14:textId="1505EAC9" w:rsidR="004248FF" w:rsidRDefault="004248FF" w:rsidP="004248FF">
      <w:r w:rsidRPr="004248FF">
        <w:rPr>
          <w:noProof/>
        </w:rPr>
        <w:drawing>
          <wp:inline distT="0" distB="0" distL="0" distR="0" wp14:anchorId="1F0CDE3D" wp14:editId="7989EC6A">
            <wp:extent cx="5274310" cy="1466850"/>
            <wp:effectExtent l="0" t="0" r="2540" b="0"/>
            <wp:docPr id="6040402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40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FC1C" w14:textId="29D21AC8" w:rsidR="004248FF" w:rsidRDefault="00FE50CD" w:rsidP="00FE50CD">
      <w:pPr>
        <w:pStyle w:val="Titolo2"/>
      </w:pPr>
      <w:r w:rsidRPr="00FE50CD">
        <w:t>step 4</w:t>
      </w:r>
    </w:p>
    <w:p w14:paraId="39E2F4FF" w14:textId="53DD0072" w:rsidR="00FE50CD" w:rsidRDefault="00FE50CD" w:rsidP="00FE50CD">
      <w:pPr>
        <w:rPr>
          <w:rFonts w:ascii="Consolas" w:hAnsi="Consolas"/>
        </w:rPr>
      </w:pPr>
      <w:r>
        <w:t xml:space="preserve">Visto l’argomento del testo, andiamo ad inserire una foto in basso a tema Dr. Jekyll and Mr. Hyde, con l’istruzione </w:t>
      </w:r>
      <w:r w:rsidRPr="00FE50CD">
        <w:rPr>
          <w:rFonts w:ascii="Consolas" w:hAnsi="Consolas"/>
        </w:rPr>
        <w:t>&lt;</w:t>
      </w:r>
      <w:proofErr w:type="spellStart"/>
      <w:r w:rsidRPr="00FE50CD">
        <w:rPr>
          <w:rFonts w:ascii="Consolas" w:hAnsi="Consolas"/>
        </w:rPr>
        <w:t>img</w:t>
      </w:r>
      <w:proofErr w:type="spellEnd"/>
      <w:r w:rsidRPr="00FE50CD">
        <w:rPr>
          <w:rFonts w:ascii="Consolas" w:hAnsi="Consolas"/>
        </w:rPr>
        <w:t xml:space="preserve"> </w:t>
      </w:r>
      <w:proofErr w:type="spellStart"/>
      <w:r w:rsidRPr="00FE50CD">
        <w:rPr>
          <w:rFonts w:ascii="Consolas" w:hAnsi="Consolas"/>
        </w:rPr>
        <w:t>src</w:t>
      </w:r>
      <w:proofErr w:type="spellEnd"/>
      <w:r w:rsidRPr="00FE50CD">
        <w:rPr>
          <w:rFonts w:ascii="Consolas" w:hAnsi="Consolas"/>
        </w:rPr>
        <w:t>="</w:t>
      </w:r>
      <w:proofErr w:type="spellStart"/>
      <w:r w:rsidRPr="00FE50CD">
        <w:rPr>
          <w:rFonts w:ascii="Consolas" w:hAnsi="Consolas"/>
        </w:rPr>
        <w:t>JekyllHyde.webp</w:t>
      </w:r>
      <w:proofErr w:type="spellEnd"/>
      <w:r w:rsidRPr="00FE50CD">
        <w:rPr>
          <w:rFonts w:ascii="Consolas" w:hAnsi="Consolas"/>
        </w:rPr>
        <w:t>" alt="Dr. Jekyll and Mr. Hyde"</w:t>
      </w:r>
      <w:r>
        <w:rPr>
          <w:rFonts w:ascii="Consolas" w:hAnsi="Consolas"/>
        </w:rPr>
        <w:t xml:space="preserve"> </w:t>
      </w:r>
      <w:proofErr w:type="spellStart"/>
      <w:r w:rsidRPr="00FE50CD">
        <w:rPr>
          <w:rFonts w:ascii="Consolas" w:hAnsi="Consolas"/>
        </w:rPr>
        <w:t>height</w:t>
      </w:r>
      <w:proofErr w:type="spellEnd"/>
      <w:r w:rsidRPr="00FE50CD">
        <w:rPr>
          <w:rFonts w:ascii="Consolas" w:hAnsi="Consolas"/>
        </w:rPr>
        <w:t xml:space="preserve">="200" </w:t>
      </w:r>
      <w:proofErr w:type="spellStart"/>
      <w:r w:rsidRPr="00FE50CD">
        <w:rPr>
          <w:rFonts w:ascii="Consolas" w:hAnsi="Consolas"/>
        </w:rPr>
        <w:t>width</w:t>
      </w:r>
      <w:proofErr w:type="spellEnd"/>
      <w:r w:rsidRPr="00FE50CD">
        <w:rPr>
          <w:rFonts w:ascii="Consolas" w:hAnsi="Consolas"/>
        </w:rPr>
        <w:t>="300"&gt;</w:t>
      </w:r>
      <w:r>
        <w:rPr>
          <w:rFonts w:ascii="Consolas" w:hAnsi="Consolas"/>
        </w:rPr>
        <w:t>, ridimensionandola 300x200.</w:t>
      </w:r>
    </w:p>
    <w:p w14:paraId="422543E9" w14:textId="4E2EC9E0" w:rsidR="00FE50CD" w:rsidRDefault="00330F30" w:rsidP="00FE50CD">
      <w:pPr>
        <w:rPr>
          <w:rFonts w:ascii="Consolas" w:hAnsi="Consolas"/>
        </w:rPr>
      </w:pPr>
      <w:r w:rsidRPr="00330F30">
        <w:rPr>
          <w:rFonts w:ascii="Consolas" w:hAnsi="Consolas"/>
          <w:noProof/>
        </w:rPr>
        <w:drawing>
          <wp:inline distT="0" distB="0" distL="0" distR="0" wp14:anchorId="740363C6" wp14:editId="1D27108F">
            <wp:extent cx="4433978" cy="2686758"/>
            <wp:effectExtent l="0" t="0" r="5080" b="0"/>
            <wp:docPr id="160734580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45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0296" cy="270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39AF" w14:textId="6BA60BEB" w:rsidR="00330F30" w:rsidRDefault="00330F30" w:rsidP="00330F30">
      <w:pPr>
        <w:pStyle w:val="Titolo2"/>
      </w:pPr>
      <w:r>
        <w:t>step 5</w:t>
      </w:r>
    </w:p>
    <w:p w14:paraId="34880FD2" w14:textId="6868ABCD" w:rsidR="00330F30" w:rsidRPr="00330F30" w:rsidRDefault="00330F30" w:rsidP="00330F30">
      <w:r>
        <w:t>Andiamo quindi ad inserire sotto la foto una lista ordinata di quattro capitoli del racconto</w:t>
      </w:r>
    </w:p>
    <w:p w14:paraId="18BCC763" w14:textId="3265CA3A" w:rsidR="00FE50CD" w:rsidRDefault="00330F30" w:rsidP="00FE50CD">
      <w:r w:rsidRPr="00330F30">
        <w:rPr>
          <w:noProof/>
        </w:rPr>
        <w:lastRenderedPageBreak/>
        <w:drawing>
          <wp:inline distT="0" distB="0" distL="0" distR="0" wp14:anchorId="060BD17D" wp14:editId="73516E01">
            <wp:extent cx="4710023" cy="3442638"/>
            <wp:effectExtent l="0" t="0" r="0" b="5715"/>
            <wp:docPr id="10031258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5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0121" cy="347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51C3" w14:textId="68274A8C" w:rsidR="00330F30" w:rsidRDefault="00330F30" w:rsidP="00330F30">
      <w:pPr>
        <w:pStyle w:val="Titolo2"/>
      </w:pPr>
      <w:r>
        <w:t>step 6</w:t>
      </w:r>
      <w:r w:rsidR="00746424">
        <w:t>-7</w:t>
      </w:r>
    </w:p>
    <w:p w14:paraId="17435948" w14:textId="5B0F4B4E" w:rsidR="00330F30" w:rsidRDefault="00330F30" w:rsidP="00FE50CD">
      <w:r>
        <w:t>Andiamo a creare una nuova cartella “</w:t>
      </w:r>
      <w:proofErr w:type="spellStart"/>
      <w:r>
        <w:t>chapters</w:t>
      </w:r>
      <w:proofErr w:type="spellEnd"/>
      <w:r>
        <w:t>” con le pagine dei relativi quattro capitoli, e andiamo a collegarli tramite il tag &lt;a&gt; con attributo &lt;</w:t>
      </w:r>
      <w:proofErr w:type="spellStart"/>
      <w:r>
        <w:t>href</w:t>
      </w:r>
      <w:proofErr w:type="spellEnd"/>
      <w:r>
        <w:t>&gt;</w:t>
      </w:r>
      <w:r w:rsidR="00746424">
        <w:t xml:space="preserve"> nella lista dei capitoli precedentemente creata.</w:t>
      </w:r>
    </w:p>
    <w:p w14:paraId="2A5F95DA" w14:textId="0347CC3C" w:rsidR="00330F30" w:rsidRDefault="00330F30" w:rsidP="00FE50CD">
      <w:r w:rsidRPr="00330F30">
        <w:rPr>
          <w:noProof/>
          <w:u w:val="single"/>
        </w:rPr>
        <w:drawing>
          <wp:inline distT="0" distB="0" distL="0" distR="0" wp14:anchorId="7472C3C1" wp14:editId="088614FD">
            <wp:extent cx="5274310" cy="1915064"/>
            <wp:effectExtent l="0" t="0" r="2540" b="9525"/>
            <wp:docPr id="2947584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58458" name=""/>
                    <pic:cNvPicPr/>
                  </pic:nvPicPr>
                  <pic:blipFill rotWithShape="1">
                    <a:blip r:embed="rId11"/>
                    <a:srcRect b="4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5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D7E90" w14:textId="35C19A5B" w:rsidR="00746424" w:rsidRDefault="00746424" w:rsidP="00FE50CD">
      <w:r>
        <w:t>Le pagine dei capitoli conterranno solo il titolo del capitolo e a fine pagine un link di ritorno a index.html.</w:t>
      </w:r>
    </w:p>
    <w:p w14:paraId="7FFF2229" w14:textId="7840C0E9" w:rsidR="00746424" w:rsidRDefault="00746424" w:rsidP="00FE50CD">
      <w:r w:rsidRPr="00746424">
        <w:rPr>
          <w:noProof/>
        </w:rPr>
        <w:lastRenderedPageBreak/>
        <w:drawing>
          <wp:inline distT="0" distB="0" distL="0" distR="0" wp14:anchorId="6735A8BF" wp14:editId="277201E4">
            <wp:extent cx="5274310" cy="3856990"/>
            <wp:effectExtent l="0" t="0" r="2540" b="0"/>
            <wp:docPr id="11419285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28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2F99" w14:textId="77777777" w:rsidR="00746424" w:rsidRDefault="00746424" w:rsidP="00FE50CD"/>
    <w:p w14:paraId="53EDFE83" w14:textId="4FEBE015" w:rsidR="00746424" w:rsidRDefault="00746424" w:rsidP="00FE50CD">
      <w:r w:rsidRPr="00746424">
        <w:rPr>
          <w:noProof/>
        </w:rPr>
        <w:drawing>
          <wp:inline distT="0" distB="0" distL="0" distR="0" wp14:anchorId="692692CE" wp14:editId="2C221C08">
            <wp:extent cx="5274310" cy="1301750"/>
            <wp:effectExtent l="0" t="0" r="2540" b="0"/>
            <wp:docPr id="8221658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65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C63C" w14:textId="38DECCC9" w:rsidR="00746424" w:rsidRDefault="00746424" w:rsidP="00746424">
      <w:pPr>
        <w:pStyle w:val="Titolo2"/>
      </w:pPr>
      <w:r>
        <w:t>step 8</w:t>
      </w:r>
    </w:p>
    <w:p w14:paraId="5B27C3BF" w14:textId="644770AD" w:rsidR="00C060B5" w:rsidRDefault="00746424" w:rsidP="00746424">
      <w:r>
        <w:t>Alla fine della pagina principale andremo ad inserire una tabella come da istruzioni.</w:t>
      </w:r>
    </w:p>
    <w:p w14:paraId="609EC360" w14:textId="26CA9156" w:rsidR="00942BBD" w:rsidRPr="00942BBD" w:rsidRDefault="00C060B5" w:rsidP="00942BBD">
      <w:r>
        <w:t>Di default, aggiungendo nel tag &lt;</w:t>
      </w:r>
      <w:proofErr w:type="spellStart"/>
      <w:r>
        <w:t>table</w:t>
      </w:r>
      <w:proofErr w:type="spellEnd"/>
      <w:r>
        <w:t xml:space="preserve">&gt; la proprietà </w:t>
      </w:r>
      <w:proofErr w:type="spellStart"/>
      <w:r>
        <w:t>borders</w:t>
      </w:r>
      <w:proofErr w:type="spellEnd"/>
      <w:r>
        <w:t xml:space="preserve">= 1px </w:t>
      </w:r>
      <w:proofErr w:type="spellStart"/>
      <w:r w:rsidR="00942BBD">
        <w:t>solid</w:t>
      </w:r>
      <w:proofErr w:type="spellEnd"/>
      <w:r w:rsidR="00942BBD">
        <w:t xml:space="preserve"> black aggiunge un bordo di 1 px per ogni cella; per avere il bordo unito basta inserire in &lt;head&gt; &lt;style&gt; (o in un </w:t>
      </w:r>
      <w:proofErr w:type="spellStart"/>
      <w:r w:rsidR="00942BBD">
        <w:t>css</w:t>
      </w:r>
      <w:proofErr w:type="spellEnd"/>
      <w:r w:rsidR="00942BBD">
        <w:t xml:space="preserve"> esterno) la proprietà </w:t>
      </w:r>
      <w:proofErr w:type="spellStart"/>
      <w:r w:rsidR="00942BBD" w:rsidRPr="00942BBD">
        <w:t>border-collapse</w:t>
      </w:r>
      <w:proofErr w:type="spellEnd"/>
      <w:r w:rsidR="00942BBD" w:rsidRPr="00942BBD">
        <w:t xml:space="preserve">: </w:t>
      </w:r>
      <w:proofErr w:type="spellStart"/>
      <w:r w:rsidR="00942BBD" w:rsidRPr="00942BBD">
        <w:t>collapse</w:t>
      </w:r>
      <w:proofErr w:type="spellEnd"/>
      <w:r w:rsidR="00942BBD" w:rsidRPr="00942BBD">
        <w:t>;</w:t>
      </w:r>
      <w:r w:rsidR="00942BBD">
        <w:t xml:space="preserve"> per ottenere l’effetto in figura. </w:t>
      </w:r>
      <w:r w:rsidR="005D4A44">
        <w:t xml:space="preserve">In più aggiungiamo un </w:t>
      </w:r>
      <w:proofErr w:type="spellStart"/>
      <w:r w:rsidR="005D4A44">
        <w:t>padding</w:t>
      </w:r>
      <w:proofErr w:type="spellEnd"/>
      <w:r w:rsidR="005D4A44">
        <w:t>= 8px per migliorare la leggibilità e un allineamento differenziato tra intestazioni (</w:t>
      </w:r>
      <w:proofErr w:type="spellStart"/>
      <w:r w:rsidR="005D4A44">
        <w:t>allin</w:t>
      </w:r>
      <w:proofErr w:type="spellEnd"/>
      <w:r w:rsidR="005D4A44">
        <w:t>. a sx) e dati (</w:t>
      </w:r>
      <w:proofErr w:type="spellStart"/>
      <w:proofErr w:type="gramStart"/>
      <w:r w:rsidR="005D4A44">
        <w:t>allin.centrale</w:t>
      </w:r>
      <w:proofErr w:type="spellEnd"/>
      <w:proofErr w:type="gramEnd"/>
      <w:r w:rsidR="005D4A44">
        <w:t>). La larghezza della tabella è stata impostata a 60% per evitare che andasse a riempire tutta la larghezza della pagina.</w:t>
      </w:r>
    </w:p>
    <w:p w14:paraId="44CF5F72" w14:textId="45BA294B" w:rsidR="00C060B5" w:rsidRDefault="00C060B5" w:rsidP="00746424"/>
    <w:p w14:paraId="3D05D14B" w14:textId="7DB88B5F" w:rsidR="00746424" w:rsidRDefault="005D4A44" w:rsidP="00746424">
      <w:r w:rsidRPr="005D4A44">
        <w:rPr>
          <w:noProof/>
        </w:rPr>
        <w:lastRenderedPageBreak/>
        <w:drawing>
          <wp:inline distT="0" distB="0" distL="0" distR="0" wp14:anchorId="2BC7B559" wp14:editId="23CE991D">
            <wp:extent cx="5274310" cy="4032885"/>
            <wp:effectExtent l="0" t="0" r="2540" b="5715"/>
            <wp:docPr id="1880899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9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2130" w14:textId="2AC97967" w:rsidR="005D4A44" w:rsidRDefault="005D4A44" w:rsidP="005D4A44">
      <w:pPr>
        <w:pStyle w:val="Titolo2"/>
      </w:pPr>
      <w:r>
        <w:t xml:space="preserve">step 9 </w:t>
      </w:r>
    </w:p>
    <w:p w14:paraId="41D85CC2" w14:textId="331101EA" w:rsidR="005D4A44" w:rsidRDefault="00A56696" w:rsidP="005D4A44">
      <w:r>
        <w:t>Adesso andiamo a modificare la tabella in modo da avere unite le celle di intestazione come indicato; per fare ciò andiamo ad inserire le proprietà &lt;</w:t>
      </w:r>
      <w:proofErr w:type="spellStart"/>
      <w:r>
        <w:t>colspan</w:t>
      </w:r>
      <w:proofErr w:type="spellEnd"/>
      <w:r>
        <w:t>&gt; e &lt;</w:t>
      </w:r>
      <w:proofErr w:type="spellStart"/>
      <w:r>
        <w:t>rowspan</w:t>
      </w:r>
      <w:proofErr w:type="spellEnd"/>
      <w:r>
        <w:t>&gt; nelle definizioni delle tabelle, ed esattamente:</w:t>
      </w:r>
    </w:p>
    <w:p w14:paraId="4879ABFD" w14:textId="77777777" w:rsidR="00A56696" w:rsidRPr="00A56696" w:rsidRDefault="00A56696" w:rsidP="00EE1CA8">
      <w:pPr>
        <w:spacing w:before="0" w:after="0"/>
        <w:rPr>
          <w:rFonts w:ascii="Consolas" w:hAnsi="Consolas"/>
        </w:rPr>
      </w:pPr>
      <w:r w:rsidRPr="00A56696">
        <w:rPr>
          <w:rFonts w:ascii="Consolas" w:hAnsi="Consolas"/>
        </w:rPr>
        <w:t>&lt;</w:t>
      </w:r>
      <w:proofErr w:type="spellStart"/>
      <w:r w:rsidRPr="00A56696">
        <w:rPr>
          <w:rFonts w:ascii="Consolas" w:hAnsi="Consolas"/>
        </w:rPr>
        <w:t>thead</w:t>
      </w:r>
      <w:proofErr w:type="spellEnd"/>
      <w:r w:rsidRPr="00A56696">
        <w:rPr>
          <w:rFonts w:ascii="Consolas" w:hAnsi="Consolas"/>
        </w:rPr>
        <w:t>&gt;</w:t>
      </w:r>
    </w:p>
    <w:p w14:paraId="7EC7D3C3" w14:textId="77777777" w:rsidR="00A56696" w:rsidRPr="00A56696" w:rsidRDefault="00A56696" w:rsidP="00EE1CA8">
      <w:pPr>
        <w:spacing w:before="0" w:after="0"/>
        <w:rPr>
          <w:rFonts w:ascii="Consolas" w:hAnsi="Consolas"/>
        </w:rPr>
      </w:pPr>
      <w:r w:rsidRPr="00A56696">
        <w:rPr>
          <w:rFonts w:ascii="Consolas" w:hAnsi="Consolas"/>
        </w:rPr>
        <w:t>            &lt;</w:t>
      </w:r>
      <w:proofErr w:type="spellStart"/>
      <w:r w:rsidRPr="00A56696">
        <w:rPr>
          <w:rFonts w:ascii="Consolas" w:hAnsi="Consolas"/>
        </w:rPr>
        <w:t>tr</w:t>
      </w:r>
      <w:proofErr w:type="spellEnd"/>
      <w:r w:rsidRPr="00A56696">
        <w:rPr>
          <w:rFonts w:ascii="Consolas" w:hAnsi="Consolas"/>
        </w:rPr>
        <w:t>&gt;</w:t>
      </w:r>
    </w:p>
    <w:p w14:paraId="5313CB49" w14:textId="77777777" w:rsidR="00A56696" w:rsidRPr="00A56696" w:rsidRDefault="00A56696" w:rsidP="00EE1CA8">
      <w:pPr>
        <w:spacing w:before="0" w:after="0"/>
        <w:rPr>
          <w:rFonts w:ascii="Consolas" w:hAnsi="Consolas"/>
        </w:rPr>
      </w:pPr>
      <w:r w:rsidRPr="00A56696">
        <w:rPr>
          <w:rFonts w:ascii="Consolas" w:hAnsi="Consolas"/>
        </w:rPr>
        <w:t>                &lt;</w:t>
      </w:r>
      <w:proofErr w:type="spellStart"/>
      <w:r w:rsidRPr="00A56696">
        <w:rPr>
          <w:rFonts w:ascii="Consolas" w:hAnsi="Consolas"/>
        </w:rPr>
        <w:t>th</w:t>
      </w:r>
      <w:proofErr w:type="spellEnd"/>
      <w:r w:rsidRPr="00A56696">
        <w:rPr>
          <w:rFonts w:ascii="Consolas" w:hAnsi="Consolas"/>
        </w:rPr>
        <w:t>&gt;Info\</w:t>
      </w:r>
      <w:proofErr w:type="spellStart"/>
      <w:r w:rsidRPr="00A56696">
        <w:rPr>
          <w:rFonts w:ascii="Consolas" w:hAnsi="Consolas"/>
        </w:rPr>
        <w:t>Chapter</w:t>
      </w:r>
      <w:proofErr w:type="spellEnd"/>
      <w:r w:rsidRPr="00A56696">
        <w:rPr>
          <w:rFonts w:ascii="Consolas" w:hAnsi="Consolas"/>
        </w:rPr>
        <w:t>&lt;/</w:t>
      </w:r>
      <w:proofErr w:type="spellStart"/>
      <w:r w:rsidRPr="00A56696">
        <w:rPr>
          <w:rFonts w:ascii="Consolas" w:hAnsi="Consolas"/>
        </w:rPr>
        <w:t>th</w:t>
      </w:r>
      <w:proofErr w:type="spellEnd"/>
      <w:r w:rsidRPr="00A56696">
        <w:rPr>
          <w:rFonts w:ascii="Consolas" w:hAnsi="Consolas"/>
        </w:rPr>
        <w:t>&gt;</w:t>
      </w:r>
    </w:p>
    <w:p w14:paraId="396A9BA4" w14:textId="77777777" w:rsidR="00A56696" w:rsidRPr="00A56696" w:rsidRDefault="00A56696" w:rsidP="00EE1CA8">
      <w:pPr>
        <w:spacing w:before="0" w:after="0"/>
        <w:rPr>
          <w:rFonts w:ascii="Consolas" w:hAnsi="Consolas"/>
        </w:rPr>
      </w:pPr>
      <w:r w:rsidRPr="00A56696">
        <w:rPr>
          <w:rFonts w:ascii="Consolas" w:hAnsi="Consolas"/>
        </w:rPr>
        <w:t>                &lt;</w:t>
      </w:r>
      <w:proofErr w:type="spellStart"/>
      <w:r w:rsidRPr="00A56696">
        <w:rPr>
          <w:rFonts w:ascii="Consolas" w:hAnsi="Consolas"/>
        </w:rPr>
        <w:t>th</w:t>
      </w:r>
      <w:proofErr w:type="spellEnd"/>
      <w:r w:rsidRPr="00A56696">
        <w:rPr>
          <w:rFonts w:ascii="Consolas" w:hAnsi="Consolas"/>
        </w:rPr>
        <w:t xml:space="preserve"> </w:t>
      </w:r>
      <w:proofErr w:type="spellStart"/>
      <w:r w:rsidRPr="00A56696">
        <w:rPr>
          <w:rFonts w:ascii="Consolas" w:hAnsi="Consolas"/>
        </w:rPr>
        <w:t>colspan</w:t>
      </w:r>
      <w:proofErr w:type="spellEnd"/>
      <w:r w:rsidRPr="00A56696">
        <w:rPr>
          <w:rFonts w:ascii="Consolas" w:hAnsi="Consolas"/>
        </w:rPr>
        <w:t>="4"&gt;</w:t>
      </w:r>
      <w:proofErr w:type="spellStart"/>
      <w:r w:rsidRPr="00A56696">
        <w:rPr>
          <w:rFonts w:ascii="Consolas" w:hAnsi="Consolas"/>
        </w:rPr>
        <w:t>Chapters</w:t>
      </w:r>
      <w:proofErr w:type="spellEnd"/>
      <w:r w:rsidRPr="00A56696">
        <w:rPr>
          <w:rFonts w:ascii="Consolas" w:hAnsi="Consolas"/>
        </w:rPr>
        <w:t xml:space="preserve"> 1-4&lt;/</w:t>
      </w:r>
      <w:proofErr w:type="spellStart"/>
      <w:r w:rsidRPr="00A56696">
        <w:rPr>
          <w:rFonts w:ascii="Consolas" w:hAnsi="Consolas"/>
        </w:rPr>
        <w:t>th</w:t>
      </w:r>
      <w:proofErr w:type="spellEnd"/>
      <w:r w:rsidRPr="00A56696">
        <w:rPr>
          <w:rFonts w:ascii="Consolas" w:hAnsi="Consolas"/>
        </w:rPr>
        <w:t>&gt;</w:t>
      </w:r>
    </w:p>
    <w:p w14:paraId="24197A46" w14:textId="0E3EEE08" w:rsidR="00A56696" w:rsidRDefault="00A56696" w:rsidP="00EE1CA8">
      <w:pPr>
        <w:spacing w:before="0" w:after="0"/>
        <w:rPr>
          <w:rFonts w:ascii="Consolas" w:hAnsi="Consolas"/>
        </w:rPr>
      </w:pPr>
      <w:r w:rsidRPr="00A56696">
        <w:rPr>
          <w:rFonts w:ascii="Consolas" w:hAnsi="Consolas"/>
        </w:rPr>
        <w:t>……</w:t>
      </w:r>
    </w:p>
    <w:p w14:paraId="3D7A0AE0" w14:textId="77777777" w:rsidR="00A56696" w:rsidRDefault="00A56696" w:rsidP="00EE1CA8">
      <w:pPr>
        <w:spacing w:before="0" w:after="0"/>
        <w:rPr>
          <w:rFonts w:ascii="Consolas" w:hAnsi="Consolas"/>
        </w:rPr>
      </w:pPr>
    </w:p>
    <w:p w14:paraId="2FF42C17" w14:textId="77777777" w:rsidR="00A56696" w:rsidRDefault="00A56696" w:rsidP="00EE1CA8">
      <w:pPr>
        <w:spacing w:before="0" w:after="0"/>
        <w:rPr>
          <w:rFonts w:ascii="Consolas" w:hAnsi="Consolas"/>
        </w:rPr>
      </w:pPr>
    </w:p>
    <w:p w14:paraId="755D66A2" w14:textId="77777777" w:rsidR="00A62F80" w:rsidRPr="00A62F80" w:rsidRDefault="00A62F80" w:rsidP="00EE1CA8">
      <w:pPr>
        <w:spacing w:before="0" w:after="0"/>
        <w:rPr>
          <w:rFonts w:ascii="Consolas" w:hAnsi="Consolas"/>
        </w:rPr>
      </w:pPr>
      <w:r w:rsidRPr="00A62F80">
        <w:rPr>
          <w:rFonts w:ascii="Consolas" w:hAnsi="Consolas"/>
        </w:rPr>
        <w:t>&lt;</w:t>
      </w:r>
      <w:proofErr w:type="spellStart"/>
      <w:r w:rsidRPr="00A62F80">
        <w:rPr>
          <w:rFonts w:ascii="Consolas" w:hAnsi="Consolas"/>
        </w:rPr>
        <w:t>tbody</w:t>
      </w:r>
      <w:proofErr w:type="spellEnd"/>
      <w:r w:rsidRPr="00A62F80">
        <w:rPr>
          <w:rFonts w:ascii="Consolas" w:hAnsi="Consolas"/>
        </w:rPr>
        <w:t>&gt;</w:t>
      </w:r>
    </w:p>
    <w:p w14:paraId="1B374446" w14:textId="77777777" w:rsidR="00A62F80" w:rsidRPr="00A62F80" w:rsidRDefault="00A62F80" w:rsidP="00EE1CA8">
      <w:pPr>
        <w:spacing w:before="0" w:after="0"/>
        <w:rPr>
          <w:rFonts w:ascii="Consolas" w:hAnsi="Consolas"/>
        </w:rPr>
      </w:pPr>
      <w:r w:rsidRPr="00A62F80">
        <w:rPr>
          <w:rFonts w:ascii="Consolas" w:hAnsi="Consolas"/>
        </w:rPr>
        <w:t>            &lt;</w:t>
      </w:r>
      <w:proofErr w:type="spellStart"/>
      <w:r w:rsidRPr="00A62F80">
        <w:rPr>
          <w:rFonts w:ascii="Consolas" w:hAnsi="Consolas"/>
        </w:rPr>
        <w:t>tr</w:t>
      </w:r>
      <w:proofErr w:type="spellEnd"/>
      <w:r w:rsidRPr="00A62F80">
        <w:rPr>
          <w:rFonts w:ascii="Consolas" w:hAnsi="Consolas"/>
        </w:rPr>
        <w:t>&gt;</w:t>
      </w:r>
    </w:p>
    <w:p w14:paraId="3242E8CE" w14:textId="77777777" w:rsidR="00A62F80" w:rsidRPr="00A62F80" w:rsidRDefault="00A62F80" w:rsidP="00EE1CA8">
      <w:pPr>
        <w:spacing w:before="0" w:after="0"/>
        <w:rPr>
          <w:rFonts w:ascii="Consolas" w:hAnsi="Consolas"/>
        </w:rPr>
      </w:pPr>
      <w:r w:rsidRPr="00A62F80">
        <w:rPr>
          <w:rFonts w:ascii="Consolas" w:hAnsi="Consolas"/>
        </w:rPr>
        <w:t>                &lt;</w:t>
      </w:r>
      <w:proofErr w:type="spellStart"/>
      <w:r w:rsidRPr="00A62F80">
        <w:rPr>
          <w:rFonts w:ascii="Consolas" w:hAnsi="Consolas"/>
        </w:rPr>
        <w:t>th</w:t>
      </w:r>
      <w:proofErr w:type="spellEnd"/>
      <w:r w:rsidRPr="00A62F80">
        <w:rPr>
          <w:rFonts w:ascii="Consolas" w:hAnsi="Consolas"/>
        </w:rPr>
        <w:t xml:space="preserve"> </w:t>
      </w:r>
      <w:proofErr w:type="spellStart"/>
      <w:r w:rsidRPr="00A62F80">
        <w:rPr>
          <w:rFonts w:ascii="Consolas" w:hAnsi="Consolas"/>
        </w:rPr>
        <w:t>rowspan</w:t>
      </w:r>
      <w:proofErr w:type="spellEnd"/>
      <w:r w:rsidRPr="00A62F80">
        <w:rPr>
          <w:rFonts w:ascii="Consolas" w:hAnsi="Consolas"/>
        </w:rPr>
        <w:t>="2"&gt;</w:t>
      </w:r>
      <w:proofErr w:type="spellStart"/>
      <w:r w:rsidRPr="00A62F80">
        <w:rPr>
          <w:rFonts w:ascii="Consolas" w:hAnsi="Consolas"/>
        </w:rPr>
        <w:t>Titles</w:t>
      </w:r>
      <w:proofErr w:type="spellEnd"/>
      <w:r w:rsidRPr="00A62F80">
        <w:rPr>
          <w:rFonts w:ascii="Consolas" w:hAnsi="Consolas"/>
        </w:rPr>
        <w:t xml:space="preserve"> and Pages&lt;/</w:t>
      </w:r>
      <w:proofErr w:type="spellStart"/>
      <w:r w:rsidRPr="00A62F80">
        <w:rPr>
          <w:rFonts w:ascii="Consolas" w:hAnsi="Consolas"/>
        </w:rPr>
        <w:t>th</w:t>
      </w:r>
      <w:proofErr w:type="spellEnd"/>
      <w:r w:rsidRPr="00A62F80">
        <w:rPr>
          <w:rFonts w:ascii="Consolas" w:hAnsi="Consolas"/>
        </w:rPr>
        <w:t>&gt;</w:t>
      </w:r>
    </w:p>
    <w:p w14:paraId="17279E1F" w14:textId="6B6D726D" w:rsidR="00A56696" w:rsidRDefault="00A62F80" w:rsidP="00EE1CA8">
      <w:pPr>
        <w:spacing w:before="0" w:after="0"/>
        <w:rPr>
          <w:rFonts w:ascii="Consolas" w:hAnsi="Consolas"/>
        </w:rPr>
      </w:pPr>
      <w:r>
        <w:rPr>
          <w:rFonts w:ascii="Consolas" w:hAnsi="Consolas"/>
        </w:rPr>
        <w:t>….</w:t>
      </w:r>
    </w:p>
    <w:p w14:paraId="7F87BB76" w14:textId="77777777" w:rsidR="00A62F80" w:rsidRDefault="00A62F80" w:rsidP="00A56696">
      <w:pPr>
        <w:spacing w:after="0"/>
        <w:rPr>
          <w:rFonts w:ascii="Consolas" w:hAnsi="Consolas"/>
        </w:rPr>
      </w:pPr>
    </w:p>
    <w:p w14:paraId="5D181E25" w14:textId="2E2B2DAC" w:rsidR="00A62F80" w:rsidRDefault="00A62F80" w:rsidP="00A56696">
      <w:pPr>
        <w:spacing w:after="0"/>
      </w:pPr>
      <w:r>
        <w:t>avendo cura di eliminare sia le celle “</w:t>
      </w:r>
      <w:proofErr w:type="spellStart"/>
      <w:r>
        <w:t>Chapter</w:t>
      </w:r>
      <w:proofErr w:type="spellEnd"/>
      <w:r>
        <w:t>” che le celle “Pages” che sono state incorporate.</w:t>
      </w:r>
    </w:p>
    <w:p w14:paraId="7C798C3C" w14:textId="36003C2E" w:rsidR="00A56696" w:rsidRDefault="00A56696" w:rsidP="005D4A44">
      <w:r w:rsidRPr="00A56696">
        <w:rPr>
          <w:noProof/>
        </w:rPr>
        <w:lastRenderedPageBreak/>
        <w:drawing>
          <wp:inline distT="0" distB="0" distL="0" distR="0" wp14:anchorId="42116EFA" wp14:editId="33A116BE">
            <wp:extent cx="4684144" cy="3588395"/>
            <wp:effectExtent l="0" t="0" r="2540" b="0"/>
            <wp:docPr id="156306452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64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6083" cy="359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23A4" w14:textId="3A1DC5EC" w:rsidR="00A62F80" w:rsidRDefault="00A62F80" w:rsidP="00A62F80">
      <w:pPr>
        <w:pStyle w:val="Titolo2"/>
      </w:pPr>
      <w:r w:rsidRPr="00A62F80">
        <w:t>step 10</w:t>
      </w:r>
    </w:p>
    <w:p w14:paraId="6272573C" w14:textId="16411E93" w:rsidR="00A62F80" w:rsidRDefault="00EE1CA8" w:rsidP="00A62F80">
      <w:r>
        <w:t>In questo punto a</w:t>
      </w:r>
      <w:r w:rsidR="00A62F80">
        <w:t>ndiamo ad inserire un form di registrazione</w:t>
      </w:r>
      <w:r>
        <w:t xml:space="preserve">; tramite il tag </w:t>
      </w:r>
      <w:r w:rsidRPr="00EE1CA8">
        <w:rPr>
          <w:rFonts w:ascii="Consolas" w:hAnsi="Consolas"/>
        </w:rPr>
        <w:t>&lt;form&gt;</w:t>
      </w:r>
      <w:r>
        <w:t xml:space="preserve"> e le definizioni di </w:t>
      </w:r>
      <w:r w:rsidRPr="00EE1CA8">
        <w:rPr>
          <w:rFonts w:ascii="Consolas" w:hAnsi="Consolas"/>
        </w:rPr>
        <w:t>&lt;label&gt;</w:t>
      </w:r>
      <w:r>
        <w:t xml:space="preserve"> e </w:t>
      </w:r>
      <w:r w:rsidRPr="00EE1CA8">
        <w:rPr>
          <w:rFonts w:ascii="Consolas" w:hAnsi="Consolas"/>
        </w:rPr>
        <w:t>&lt;input&gt;</w:t>
      </w:r>
      <w:r>
        <w:t xml:space="preserve"> avremo dunque:</w:t>
      </w:r>
    </w:p>
    <w:p w14:paraId="196970F6" w14:textId="2F8DC383" w:rsidR="00EE1CA8" w:rsidRDefault="00EE1CA8" w:rsidP="00EE1CA8">
      <w:pPr>
        <w:pStyle w:val="Paragrafoelenco"/>
        <w:numPr>
          <w:ilvl w:val="0"/>
          <w:numId w:val="16"/>
        </w:numPr>
      </w:pPr>
      <w:r>
        <w:t>una casella di testo (text);</w:t>
      </w:r>
    </w:p>
    <w:p w14:paraId="06B76301" w14:textId="0F6F6EF2" w:rsidR="00EE1CA8" w:rsidRDefault="00EE1CA8" w:rsidP="00EE1CA8">
      <w:pPr>
        <w:pStyle w:val="Paragrafoelenco"/>
        <w:numPr>
          <w:ilvl w:val="0"/>
          <w:numId w:val="16"/>
        </w:numPr>
      </w:pPr>
      <w:r>
        <w:t xml:space="preserve">una casella di scelta (radio </w:t>
      </w:r>
      <w:proofErr w:type="spellStart"/>
      <w:r>
        <w:t>button</w:t>
      </w:r>
      <w:proofErr w:type="spellEnd"/>
      <w:r>
        <w:t xml:space="preserve"> - una o l’altra opzione);</w:t>
      </w:r>
    </w:p>
    <w:p w14:paraId="33855B0C" w14:textId="17D0641E" w:rsidR="00EE1CA8" w:rsidRDefault="00EE1CA8" w:rsidP="00EE1CA8">
      <w:pPr>
        <w:pStyle w:val="Paragrafoelenco"/>
        <w:numPr>
          <w:ilvl w:val="0"/>
          <w:numId w:val="16"/>
        </w:numPr>
      </w:pPr>
      <w:r>
        <w:t>una casella di selezione (</w:t>
      </w:r>
      <w:proofErr w:type="spellStart"/>
      <w:r>
        <w:t>checkbox</w:t>
      </w:r>
      <w:proofErr w:type="spellEnd"/>
      <w:r>
        <w:t xml:space="preserve"> – una o più opzioni);</w:t>
      </w:r>
    </w:p>
    <w:p w14:paraId="2730176D" w14:textId="33AC584E" w:rsidR="00EE1CA8" w:rsidRDefault="00EE1CA8" w:rsidP="00EE1CA8">
      <w:pPr>
        <w:pStyle w:val="Paragrafoelenco"/>
        <w:numPr>
          <w:ilvl w:val="0"/>
          <w:numId w:val="16"/>
        </w:numPr>
      </w:pPr>
      <w:r>
        <w:t>una casella a discesa (</w:t>
      </w:r>
      <w:proofErr w:type="spellStart"/>
      <w:r>
        <w:t>select</w:t>
      </w:r>
      <w:proofErr w:type="spellEnd"/>
      <w:r>
        <w:t xml:space="preserve"> box – selezione di un elemento tra una serie di valori);</w:t>
      </w:r>
    </w:p>
    <w:p w14:paraId="0DA07716" w14:textId="538AF52A" w:rsidR="00EE1CA8" w:rsidRDefault="00EE1CA8" w:rsidP="00EE1CA8">
      <w:pPr>
        <w:pStyle w:val="Paragrafoelenco"/>
        <w:numPr>
          <w:ilvl w:val="0"/>
          <w:numId w:val="16"/>
        </w:numPr>
      </w:pPr>
      <w:r>
        <w:t>un’area di testo per i commenti (</w:t>
      </w:r>
      <w:proofErr w:type="spellStart"/>
      <w:r>
        <w:t>textarea</w:t>
      </w:r>
      <w:proofErr w:type="spellEnd"/>
      <w:r>
        <w:t xml:space="preserve"> di 40x10px);</w:t>
      </w:r>
    </w:p>
    <w:p w14:paraId="0EB3F1EC" w14:textId="477318E4" w:rsidR="00EE1CA8" w:rsidRDefault="00EE1CA8" w:rsidP="00EE1CA8">
      <w:pPr>
        <w:pStyle w:val="Paragrafoelenco"/>
        <w:numPr>
          <w:ilvl w:val="0"/>
          <w:numId w:val="16"/>
        </w:numPr>
      </w:pPr>
      <w:r>
        <w:t>un pulsante per inviare il modulo (</w:t>
      </w:r>
      <w:proofErr w:type="spellStart"/>
      <w:r>
        <w:t>button</w:t>
      </w:r>
      <w:proofErr w:type="spellEnd"/>
      <w:r>
        <w:t>).</w:t>
      </w:r>
    </w:p>
    <w:p w14:paraId="6F282675" w14:textId="3328D127" w:rsidR="00EE1CA8" w:rsidRDefault="00EE1CA8" w:rsidP="00EE1CA8">
      <w:r w:rsidRPr="00EE1CA8">
        <w:rPr>
          <w:noProof/>
        </w:rPr>
        <w:drawing>
          <wp:inline distT="0" distB="0" distL="0" distR="0" wp14:anchorId="3FEC82D6" wp14:editId="629E89B8">
            <wp:extent cx="4710023" cy="2643081"/>
            <wp:effectExtent l="0" t="0" r="0" b="5080"/>
            <wp:docPr id="2346637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63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0837" cy="271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A555" w14:textId="09DA0F2B" w:rsidR="00EE1CA8" w:rsidRDefault="00EE1CA8" w:rsidP="00EE1CA8">
      <w:pPr>
        <w:pStyle w:val="Titolo2"/>
      </w:pPr>
      <w:r>
        <w:lastRenderedPageBreak/>
        <w:t>step 11</w:t>
      </w:r>
    </w:p>
    <w:p w14:paraId="34A2C421" w14:textId="2752090D" w:rsidR="00020C1A" w:rsidRPr="00020C1A" w:rsidRDefault="00020C1A" w:rsidP="00020C1A">
      <w:r>
        <w:t>Andiamo a creare un file esterno “mystyle.css” e lo colleghiamo al nostro index.html con il tag &lt;link&gt;.</w:t>
      </w:r>
    </w:p>
    <w:p w14:paraId="3597888D" w14:textId="7E652168" w:rsidR="00EE1CA8" w:rsidRDefault="00020C1A" w:rsidP="00EE1CA8">
      <w:r w:rsidRPr="00020C1A">
        <w:rPr>
          <w:noProof/>
        </w:rPr>
        <w:drawing>
          <wp:inline distT="0" distB="0" distL="0" distR="0" wp14:anchorId="08BF9349" wp14:editId="322CDB2B">
            <wp:extent cx="5274310" cy="2561590"/>
            <wp:effectExtent l="0" t="0" r="2540" b="0"/>
            <wp:docPr id="5182217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21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D447" w14:textId="71B9DE0F" w:rsidR="00020C1A" w:rsidRDefault="00020C1A" w:rsidP="00020C1A">
      <w:pPr>
        <w:pStyle w:val="Titolo2"/>
      </w:pPr>
      <w:r w:rsidRPr="00020C1A">
        <w:t>step 11-12</w:t>
      </w:r>
      <w:r w:rsidR="00C90F57">
        <w:t>-13</w:t>
      </w:r>
    </w:p>
    <w:p w14:paraId="0AE69B5B" w14:textId="4A5E0933" w:rsidR="00020C1A" w:rsidRDefault="00020C1A" w:rsidP="00820588">
      <w:pPr>
        <w:spacing w:before="0"/>
        <w:rPr>
          <w:rFonts w:ascii="Consolas" w:hAnsi="Consolas"/>
        </w:rPr>
      </w:pPr>
      <w:r>
        <w:t xml:space="preserve">Nel file </w:t>
      </w:r>
      <w:proofErr w:type="spellStart"/>
      <w:r>
        <w:t>css</w:t>
      </w:r>
      <w:proofErr w:type="spellEnd"/>
      <w:r>
        <w:t xml:space="preserve"> andiamo ad impostare il colore di fondo </w:t>
      </w:r>
      <w:r w:rsidRPr="00C90F57">
        <w:rPr>
          <w:rFonts w:ascii="Consolas" w:hAnsi="Consolas"/>
        </w:rPr>
        <w:t>(background color</w:t>
      </w:r>
      <w:r w:rsidR="00C90F57" w:rsidRPr="00C90F57">
        <w:rPr>
          <w:rFonts w:ascii="Consolas" w:hAnsi="Consolas"/>
        </w:rPr>
        <w:t xml:space="preserve">: </w:t>
      </w:r>
      <w:proofErr w:type="spellStart"/>
      <w:r w:rsidR="00C90F57" w:rsidRPr="00C90F57">
        <w:rPr>
          <w:rFonts w:ascii="Consolas" w:hAnsi="Consolas"/>
        </w:rPr>
        <w:t>cyan</w:t>
      </w:r>
      <w:proofErr w:type="spellEnd"/>
      <w:r w:rsidRPr="00C90F57">
        <w:rPr>
          <w:rFonts w:ascii="Consolas" w:hAnsi="Consolas"/>
        </w:rPr>
        <w:t>)</w:t>
      </w:r>
      <w:r>
        <w:t xml:space="preserve"> e le proprietà per l’intestazione h2 </w:t>
      </w:r>
      <w:r w:rsidR="00820588" w:rsidRPr="00820588">
        <w:rPr>
          <w:rFonts w:ascii="Consolas" w:hAnsi="Consolas"/>
        </w:rPr>
        <w:t xml:space="preserve">(font-family, font-size, </w:t>
      </w:r>
      <w:proofErr w:type="spellStart"/>
      <w:proofErr w:type="gramStart"/>
      <w:r w:rsidR="00820588" w:rsidRPr="00820588">
        <w:rPr>
          <w:rFonts w:ascii="Consolas" w:hAnsi="Consolas"/>
        </w:rPr>
        <w:t>color,font</w:t>
      </w:r>
      <w:proofErr w:type="spellEnd"/>
      <w:proofErr w:type="gramEnd"/>
      <w:r w:rsidR="00820588" w:rsidRPr="00820588">
        <w:rPr>
          <w:rFonts w:ascii="Consolas" w:hAnsi="Consolas"/>
        </w:rPr>
        <w:t>-weight and text-</w:t>
      </w:r>
      <w:proofErr w:type="spellStart"/>
      <w:r w:rsidR="00820588" w:rsidRPr="00820588">
        <w:rPr>
          <w:rFonts w:ascii="Consolas" w:hAnsi="Consolas"/>
        </w:rPr>
        <w:t>align</w:t>
      </w:r>
      <w:proofErr w:type="spellEnd"/>
      <w:r w:rsidR="00820588" w:rsidRPr="00820588">
        <w:rPr>
          <w:rFonts w:ascii="Consolas" w:hAnsi="Consolas"/>
        </w:rPr>
        <w:t xml:space="preserve">, with </w:t>
      </w:r>
      <w:proofErr w:type="spellStart"/>
      <w:r w:rsidR="00820588" w:rsidRPr="00820588">
        <w:rPr>
          <w:rFonts w:ascii="Consolas" w:hAnsi="Consolas"/>
        </w:rPr>
        <w:t>values</w:t>
      </w:r>
      <w:proofErr w:type="spellEnd"/>
      <w:r w:rsidR="00820588" w:rsidRPr="00820588">
        <w:rPr>
          <w:rFonts w:ascii="Consolas" w:hAnsi="Consolas"/>
        </w:rPr>
        <w:t xml:space="preserve"> sans-serif, 2em, red, </w:t>
      </w:r>
      <w:proofErr w:type="spellStart"/>
      <w:r w:rsidR="00820588" w:rsidRPr="00820588">
        <w:rPr>
          <w:rFonts w:ascii="Consolas" w:hAnsi="Consolas"/>
        </w:rPr>
        <w:t>bold</w:t>
      </w:r>
      <w:proofErr w:type="spellEnd"/>
      <w:r w:rsidR="00820588" w:rsidRPr="00820588">
        <w:rPr>
          <w:rFonts w:ascii="Consolas" w:hAnsi="Consolas"/>
        </w:rPr>
        <w:t>, and</w:t>
      </w:r>
      <w:r w:rsidR="00820588">
        <w:rPr>
          <w:rFonts w:ascii="Consolas" w:hAnsi="Consolas"/>
        </w:rPr>
        <w:t xml:space="preserve"> </w:t>
      </w:r>
      <w:r w:rsidR="00820588" w:rsidRPr="00820588">
        <w:rPr>
          <w:rFonts w:ascii="Consolas" w:hAnsi="Consolas"/>
        </w:rPr>
        <w:t>center)</w:t>
      </w:r>
      <w:r w:rsidR="00C90F57">
        <w:rPr>
          <w:rFonts w:ascii="Consolas" w:hAnsi="Consolas"/>
        </w:rPr>
        <w:t>.</w:t>
      </w:r>
    </w:p>
    <w:p w14:paraId="7DE1477F" w14:textId="3F9169A6" w:rsidR="00C90F57" w:rsidRDefault="00C90F57" w:rsidP="00820588">
      <w:pPr>
        <w:spacing w:before="0"/>
      </w:pPr>
      <w:r w:rsidRPr="00C90F57">
        <w:drawing>
          <wp:inline distT="0" distB="0" distL="0" distR="0" wp14:anchorId="488EED15" wp14:editId="1FF252EF">
            <wp:extent cx="5274310" cy="3536950"/>
            <wp:effectExtent l="0" t="0" r="2540" b="6350"/>
            <wp:docPr id="9362165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16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2136" w14:textId="7154D548" w:rsidR="00C90F57" w:rsidRDefault="00C90F57" w:rsidP="00C90F57">
      <w:pPr>
        <w:pStyle w:val="Titolo2"/>
      </w:pPr>
      <w:r>
        <w:lastRenderedPageBreak/>
        <w:t>step 14</w:t>
      </w:r>
    </w:p>
    <w:p w14:paraId="05AB639E" w14:textId="3960283F" w:rsidR="00C90F57" w:rsidRDefault="00C90F57" w:rsidP="00C90F57">
      <w:r>
        <w:t xml:space="preserve">Applichiamo tramite l’istruzione </w:t>
      </w:r>
      <w:proofErr w:type="spellStart"/>
      <w:r w:rsidRPr="00C90F57">
        <w:rPr>
          <w:rFonts w:ascii="Consolas" w:hAnsi="Consolas"/>
        </w:rPr>
        <w:t>margin</w:t>
      </w:r>
      <w:proofErr w:type="spellEnd"/>
      <w:r w:rsidRPr="00C90F57">
        <w:rPr>
          <w:rFonts w:ascii="Consolas" w:hAnsi="Consolas"/>
        </w:rPr>
        <w:t>: 2.5em</w:t>
      </w:r>
      <w:r>
        <w:rPr>
          <w:rFonts w:ascii="Consolas" w:hAnsi="Consolas"/>
        </w:rPr>
        <w:t xml:space="preserve"> </w:t>
      </w:r>
      <w:r w:rsidRPr="00C90F57">
        <w:t>un margine di 2.5em per tutti e quattro le direzioni; infatti, specificando un valore solo viene interpretato unico per le quattro direzioni (</w:t>
      </w:r>
      <w:proofErr w:type="spellStart"/>
      <w:proofErr w:type="gramStart"/>
      <w:r w:rsidRPr="00C90F57">
        <w:t>top,bottom</w:t>
      </w:r>
      <w:proofErr w:type="gramEnd"/>
      <w:r w:rsidRPr="00C90F57">
        <w:t>,</w:t>
      </w:r>
      <w:proofErr w:type="gramStart"/>
      <w:r w:rsidRPr="00C90F57">
        <w:t>left,right</w:t>
      </w:r>
      <w:proofErr w:type="spellEnd"/>
      <w:proofErr w:type="gramEnd"/>
      <w:r w:rsidRPr="00C90F57">
        <w:t>).</w:t>
      </w:r>
      <w:r w:rsidRPr="00C90F57">
        <w:t xml:space="preserve">   </w:t>
      </w:r>
    </w:p>
    <w:p w14:paraId="22A1229E" w14:textId="62580244" w:rsidR="00C90F57" w:rsidRDefault="00C90F57" w:rsidP="00C90F57">
      <w:r w:rsidRPr="00C90F57">
        <w:drawing>
          <wp:inline distT="0" distB="0" distL="0" distR="0" wp14:anchorId="655BDFAA" wp14:editId="59C1598F">
            <wp:extent cx="5274310" cy="3597275"/>
            <wp:effectExtent l="0" t="0" r="2540" b="3175"/>
            <wp:docPr id="60126542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654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5861" w14:textId="716708BE" w:rsidR="00C90F57" w:rsidRDefault="00C90F57" w:rsidP="00C90F57">
      <w:pPr>
        <w:pStyle w:val="Titolo2"/>
      </w:pPr>
      <w:r>
        <w:t>step 15</w:t>
      </w:r>
    </w:p>
    <w:p w14:paraId="59720A35" w14:textId="37715376" w:rsidR="00EE442B" w:rsidRDefault="00C90F57" w:rsidP="00EE442B">
      <w:pPr>
        <w:rPr>
          <w:rFonts w:ascii="Consolas" w:hAnsi="Consolas"/>
        </w:rPr>
      </w:pPr>
      <w:r>
        <w:t>Per formattare il secondo paragrafo diverso dal primo, andiamo a definire direttamente nel &lt;body&gt; una c</w:t>
      </w:r>
      <w:r w:rsidR="00EE442B">
        <w:t xml:space="preserve">lasse che chiameremo “p2” e che avrà le caratteristiche del grassetto verde. Successivamente la richiameremo nel paragrafo con </w:t>
      </w:r>
      <w:r w:rsidR="00EE442B" w:rsidRPr="00EE442B">
        <w:rPr>
          <w:rFonts w:ascii="Consolas" w:hAnsi="Consolas"/>
        </w:rPr>
        <w:t>&lt;p class="p2"</w:t>
      </w:r>
      <w:r w:rsidR="00EE442B" w:rsidRPr="00EE442B">
        <w:rPr>
          <w:rFonts w:ascii="Consolas" w:hAnsi="Consolas"/>
        </w:rPr>
        <w:t>&gt;</w:t>
      </w:r>
      <w:r w:rsidR="00EE442B">
        <w:rPr>
          <w:rFonts w:ascii="Consolas" w:hAnsi="Consolas"/>
        </w:rPr>
        <w:t>.</w:t>
      </w:r>
    </w:p>
    <w:p w14:paraId="5E47E93D" w14:textId="07006C19" w:rsidR="00EE442B" w:rsidRDefault="00EE442B" w:rsidP="00EE442B">
      <w:r w:rsidRPr="00EE442B">
        <w:drawing>
          <wp:inline distT="0" distB="0" distL="0" distR="0" wp14:anchorId="363FC064" wp14:editId="1DCB86DE">
            <wp:extent cx="5274310" cy="1909445"/>
            <wp:effectExtent l="0" t="0" r="2540" b="0"/>
            <wp:docPr id="41953672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367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043D" w14:textId="487A7D05" w:rsidR="00EE442B" w:rsidRDefault="00EE442B" w:rsidP="00EE442B">
      <w:pPr>
        <w:pStyle w:val="Titolo2"/>
      </w:pPr>
      <w:r>
        <w:t xml:space="preserve">step 16 </w:t>
      </w:r>
    </w:p>
    <w:p w14:paraId="0D6FB6A3" w14:textId="7DB52484" w:rsidR="00EE442B" w:rsidRDefault="00EE442B" w:rsidP="00EE442B">
      <w:r>
        <w:t xml:space="preserve">Definiamo una nuova classe </w:t>
      </w:r>
      <w:r w:rsidRPr="00BD4E0E">
        <w:rPr>
          <w:rFonts w:ascii="Consolas" w:hAnsi="Consolas"/>
        </w:rPr>
        <w:t>special</w:t>
      </w:r>
      <w:r>
        <w:t xml:space="preserve"> da utilizzare con il tag </w:t>
      </w:r>
      <w:r w:rsidRPr="00BD4E0E">
        <w:rPr>
          <w:rFonts w:ascii="Consolas" w:hAnsi="Consolas"/>
        </w:rPr>
        <w:t>&lt;</w:t>
      </w:r>
      <w:proofErr w:type="spellStart"/>
      <w:r w:rsidRPr="00BD4E0E">
        <w:rPr>
          <w:rFonts w:ascii="Consolas" w:hAnsi="Consolas"/>
        </w:rPr>
        <w:t>span</w:t>
      </w:r>
      <w:proofErr w:type="spellEnd"/>
      <w:r w:rsidRPr="00BD4E0E">
        <w:rPr>
          <w:rFonts w:ascii="Consolas" w:hAnsi="Consolas"/>
        </w:rPr>
        <w:t>&gt;</w:t>
      </w:r>
      <w:r>
        <w:t xml:space="preserve"> con le caratteristiche del carattere di colore blue e sottolineato</w:t>
      </w:r>
      <w:r w:rsidR="00BD4E0E">
        <w:t>, ottenendo quindi:</w:t>
      </w:r>
    </w:p>
    <w:p w14:paraId="1B31620B" w14:textId="18EE2171" w:rsidR="00BD4E0E" w:rsidRDefault="00BD4E0E" w:rsidP="00EE442B">
      <w:r w:rsidRPr="00BD4E0E">
        <w:lastRenderedPageBreak/>
        <w:drawing>
          <wp:inline distT="0" distB="0" distL="0" distR="0" wp14:anchorId="0285B0D7" wp14:editId="5DDDD1D7">
            <wp:extent cx="3962953" cy="2429214"/>
            <wp:effectExtent l="0" t="0" r="0" b="9525"/>
            <wp:docPr id="10368152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152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4715" w14:textId="395F5BB5" w:rsidR="00BD4E0E" w:rsidRDefault="00BD4E0E" w:rsidP="00BD4E0E">
      <w:pPr>
        <w:pStyle w:val="Titolo2"/>
      </w:pPr>
      <w:r>
        <w:t>step 17</w:t>
      </w:r>
    </w:p>
    <w:p w14:paraId="58BEC389" w14:textId="4DF8265F" w:rsidR="00BD4E0E" w:rsidRPr="00BD4E0E" w:rsidRDefault="00BD4E0E" w:rsidP="00BD4E0E">
      <w:r>
        <w:t xml:space="preserve">In seguito, nel file </w:t>
      </w:r>
      <w:proofErr w:type="spellStart"/>
      <w:r>
        <w:t>css</w:t>
      </w:r>
      <w:proofErr w:type="spellEnd"/>
      <w:r>
        <w:t xml:space="preserve"> andiamo ad impostare l’intestazione </w:t>
      </w:r>
      <w:r w:rsidRPr="00BD4E0E">
        <w:rPr>
          <w:rFonts w:ascii="Consolas" w:hAnsi="Consolas"/>
        </w:rPr>
        <w:t>&lt;h2&gt;</w:t>
      </w:r>
      <w:r>
        <w:rPr>
          <w:rFonts w:ascii="Consolas" w:hAnsi="Consolas"/>
        </w:rPr>
        <w:t xml:space="preserve"> </w:t>
      </w:r>
      <w:r w:rsidRPr="00BD4E0E">
        <w:t>con ulteriori due proprietà, che danno vita ad un bordo rosso di 5px di spessore.</w:t>
      </w:r>
    </w:p>
    <w:p w14:paraId="6D9E735C" w14:textId="1863A247" w:rsidR="00BD4E0E" w:rsidRDefault="00BD4E0E" w:rsidP="00BD4E0E">
      <w:r w:rsidRPr="00BD4E0E">
        <w:drawing>
          <wp:inline distT="0" distB="0" distL="0" distR="0" wp14:anchorId="415529C7" wp14:editId="11A38522">
            <wp:extent cx="5274310" cy="730250"/>
            <wp:effectExtent l="0" t="0" r="2540" b="0"/>
            <wp:docPr id="64872642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26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6A13" w14:textId="7372B05F" w:rsidR="00BD4E0E" w:rsidRDefault="00BD4E0E" w:rsidP="00BD4E0E">
      <w:pPr>
        <w:pStyle w:val="Titolo2"/>
      </w:pPr>
      <w:r>
        <w:t>step 18</w:t>
      </w:r>
    </w:p>
    <w:p w14:paraId="694EE6D0" w14:textId="0774B8F4" w:rsidR="00616129" w:rsidRPr="00616129" w:rsidRDefault="00616129" w:rsidP="00616129">
      <w:r>
        <w:t xml:space="preserve">In questo passo andiamo ad impostare una immagine di sfondo; per evitare di disturbare il testo andiamo ad inserire un motivo leggero su colore chiaro; l’istruzione è </w:t>
      </w:r>
      <w:r w:rsidRPr="00616129">
        <w:rPr>
          <w:rFonts w:ascii="Consolas" w:hAnsi="Consolas"/>
        </w:rPr>
        <w:t xml:space="preserve">background-image: </w:t>
      </w:r>
      <w:proofErr w:type="spellStart"/>
      <w:r w:rsidRPr="00616129">
        <w:rPr>
          <w:rFonts w:ascii="Consolas" w:hAnsi="Consolas"/>
        </w:rPr>
        <w:t>url</w:t>
      </w:r>
      <w:proofErr w:type="spellEnd"/>
      <w:r w:rsidRPr="00616129">
        <w:rPr>
          <w:rFonts w:ascii="Consolas" w:hAnsi="Consolas"/>
        </w:rPr>
        <w:t>("immagine_sfondo.jpg")</w:t>
      </w:r>
      <w:r>
        <w:rPr>
          <w:rFonts w:ascii="Consolas" w:hAnsi="Consolas"/>
        </w:rPr>
        <w:t xml:space="preserve"> </w:t>
      </w:r>
      <w:r w:rsidRPr="00616129">
        <w:t>ed il risultato:</w:t>
      </w:r>
    </w:p>
    <w:p w14:paraId="07B2BFF4" w14:textId="627A0EDB" w:rsidR="00BD4E0E" w:rsidRDefault="00616129" w:rsidP="00616129">
      <w:pPr>
        <w:rPr>
          <w:rFonts w:ascii="Consolas" w:hAnsi="Consolas"/>
        </w:rPr>
      </w:pPr>
      <w:r w:rsidRPr="00616129">
        <w:rPr>
          <w:rFonts w:ascii="Consolas" w:hAnsi="Consolas"/>
        </w:rPr>
        <w:drawing>
          <wp:inline distT="0" distB="0" distL="0" distR="0" wp14:anchorId="7F98E549" wp14:editId="7FC568D2">
            <wp:extent cx="5274310" cy="3265170"/>
            <wp:effectExtent l="0" t="0" r="2540" b="0"/>
            <wp:docPr id="65080129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01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69D2" w14:textId="72C5CDAE" w:rsidR="00BD4E0E" w:rsidRDefault="00BD4E0E" w:rsidP="00BD4E0E">
      <w:pPr>
        <w:pStyle w:val="Titolo2"/>
      </w:pPr>
      <w:r>
        <w:lastRenderedPageBreak/>
        <w:t>step 19</w:t>
      </w:r>
    </w:p>
    <w:p w14:paraId="3C69C50C" w14:textId="168E1969" w:rsidR="00BD4E0E" w:rsidRDefault="00616129" w:rsidP="00BD4E0E">
      <w:r>
        <w:t>Per ultimo andiamo a modificare l’estetica del form in fondo alla pagina; potremmo passare il codice da sans-serif a Verdana, aumentare il font e metterlo tutto sottolineato. Possiamo farlo creando una classe apposita che possiamo riutilizzare su ogni etichetta che vogliamo cambiare</w:t>
      </w:r>
      <w:r w:rsidR="00FC3F63">
        <w:t xml:space="preserve">; la classe </w:t>
      </w:r>
      <w:proofErr w:type="gramStart"/>
      <w:r w:rsidR="00FC3F63">
        <w:t xml:space="preserve">sarà </w:t>
      </w:r>
      <w:r w:rsidR="00FC3F63" w:rsidRPr="00FC3F63">
        <w:rPr>
          <w:rFonts w:ascii="Consolas" w:hAnsi="Consolas"/>
        </w:rPr>
        <w:t>.lab</w:t>
      </w:r>
      <w:proofErr w:type="gramEnd"/>
      <w:r w:rsidR="00FC3F63">
        <w:t xml:space="preserve"> e sarà così composta:</w:t>
      </w:r>
    </w:p>
    <w:p w14:paraId="0B1B9237" w14:textId="77777777" w:rsidR="00FC3F63" w:rsidRPr="00FC3F63" w:rsidRDefault="00FC3F63" w:rsidP="00FC3F63">
      <w:pPr>
        <w:spacing w:before="0" w:after="0"/>
        <w:rPr>
          <w:rFonts w:ascii="Consolas" w:hAnsi="Consolas"/>
        </w:rPr>
      </w:pPr>
      <w:proofErr w:type="gramStart"/>
      <w:r w:rsidRPr="00FC3F63">
        <w:rPr>
          <w:rFonts w:ascii="Consolas" w:hAnsi="Consolas"/>
        </w:rPr>
        <w:t>.lab</w:t>
      </w:r>
      <w:proofErr w:type="gramEnd"/>
      <w:r w:rsidRPr="00FC3F63">
        <w:rPr>
          <w:rFonts w:ascii="Consolas" w:hAnsi="Consolas"/>
        </w:rPr>
        <w:t xml:space="preserve"> </w:t>
      </w:r>
      <w:proofErr w:type="gramStart"/>
      <w:r w:rsidRPr="00FC3F63">
        <w:rPr>
          <w:rFonts w:ascii="Consolas" w:hAnsi="Consolas"/>
        </w:rPr>
        <w:t>{ font</w:t>
      </w:r>
      <w:proofErr w:type="gramEnd"/>
      <w:r w:rsidRPr="00FC3F63">
        <w:rPr>
          <w:rFonts w:ascii="Consolas" w:hAnsi="Consolas"/>
        </w:rPr>
        <w:t>-family: Arial;</w:t>
      </w:r>
    </w:p>
    <w:p w14:paraId="3BC4F46A" w14:textId="77777777" w:rsidR="00FC3F63" w:rsidRPr="00FC3F63" w:rsidRDefault="00FC3F63" w:rsidP="00FC3F63">
      <w:pPr>
        <w:spacing w:before="0" w:after="0"/>
        <w:rPr>
          <w:rFonts w:ascii="Consolas" w:hAnsi="Consolas"/>
        </w:rPr>
      </w:pPr>
      <w:r w:rsidRPr="00FC3F63">
        <w:rPr>
          <w:rFonts w:ascii="Consolas" w:hAnsi="Consolas"/>
        </w:rPr>
        <w:t>     font-size: 1.2em;</w:t>
      </w:r>
    </w:p>
    <w:p w14:paraId="0DE15556" w14:textId="77777777" w:rsidR="00FC3F63" w:rsidRPr="00FC3F63" w:rsidRDefault="00FC3F63" w:rsidP="00FC3F63">
      <w:pPr>
        <w:spacing w:before="0" w:after="0"/>
        <w:rPr>
          <w:rFonts w:ascii="Consolas" w:hAnsi="Consolas"/>
        </w:rPr>
      </w:pPr>
      <w:r w:rsidRPr="00FC3F63">
        <w:rPr>
          <w:rFonts w:ascii="Consolas" w:hAnsi="Consolas"/>
        </w:rPr>
        <w:t xml:space="preserve">     font-style: </w:t>
      </w:r>
      <w:proofErr w:type="spellStart"/>
      <w:r w:rsidRPr="00FC3F63">
        <w:rPr>
          <w:rFonts w:ascii="Consolas" w:hAnsi="Consolas"/>
        </w:rPr>
        <w:t>underline</w:t>
      </w:r>
      <w:proofErr w:type="spellEnd"/>
      <w:r w:rsidRPr="00FC3F63">
        <w:rPr>
          <w:rFonts w:ascii="Consolas" w:hAnsi="Consolas"/>
        </w:rPr>
        <w:t>;</w:t>
      </w:r>
    </w:p>
    <w:p w14:paraId="18937B04" w14:textId="77777777" w:rsidR="00FC3F63" w:rsidRPr="00FC3F63" w:rsidRDefault="00FC3F63" w:rsidP="00FC3F63">
      <w:pPr>
        <w:spacing w:before="0" w:after="0"/>
        <w:rPr>
          <w:rFonts w:ascii="Consolas" w:hAnsi="Consolas"/>
        </w:rPr>
      </w:pPr>
      <w:r w:rsidRPr="00FC3F63">
        <w:rPr>
          <w:rFonts w:ascii="Consolas" w:hAnsi="Consolas"/>
        </w:rPr>
        <w:t>     text-</w:t>
      </w:r>
      <w:proofErr w:type="spellStart"/>
      <w:r w:rsidRPr="00FC3F63">
        <w:rPr>
          <w:rFonts w:ascii="Consolas" w:hAnsi="Consolas"/>
        </w:rPr>
        <w:t>align</w:t>
      </w:r>
      <w:proofErr w:type="spellEnd"/>
      <w:r w:rsidRPr="00FC3F63">
        <w:rPr>
          <w:rFonts w:ascii="Consolas" w:hAnsi="Consolas"/>
        </w:rPr>
        <w:t xml:space="preserve">: </w:t>
      </w:r>
      <w:proofErr w:type="spellStart"/>
      <w:r w:rsidRPr="00FC3F63">
        <w:rPr>
          <w:rFonts w:ascii="Consolas" w:hAnsi="Consolas"/>
        </w:rPr>
        <w:t>left</w:t>
      </w:r>
      <w:proofErr w:type="spellEnd"/>
      <w:r w:rsidRPr="00FC3F63">
        <w:rPr>
          <w:rFonts w:ascii="Consolas" w:hAnsi="Consolas"/>
        </w:rPr>
        <w:t>;</w:t>
      </w:r>
    </w:p>
    <w:p w14:paraId="6CE319D3" w14:textId="77777777" w:rsidR="00FC3F63" w:rsidRPr="00FC3F63" w:rsidRDefault="00FC3F63" w:rsidP="00FC3F63">
      <w:pPr>
        <w:spacing w:before="0" w:after="0"/>
        <w:rPr>
          <w:rFonts w:ascii="Consolas" w:hAnsi="Consolas"/>
        </w:rPr>
      </w:pPr>
      <w:r w:rsidRPr="00FC3F63">
        <w:rPr>
          <w:rFonts w:ascii="Consolas" w:hAnsi="Consolas"/>
        </w:rPr>
        <w:t>     </w:t>
      </w:r>
      <w:proofErr w:type="spellStart"/>
      <w:r w:rsidRPr="00FC3F63">
        <w:rPr>
          <w:rFonts w:ascii="Consolas" w:hAnsi="Consolas"/>
        </w:rPr>
        <w:t>border</w:t>
      </w:r>
      <w:proofErr w:type="spellEnd"/>
      <w:r w:rsidRPr="00FC3F63">
        <w:rPr>
          <w:rFonts w:ascii="Consolas" w:hAnsi="Consolas"/>
        </w:rPr>
        <w:t xml:space="preserve">: 1px </w:t>
      </w:r>
      <w:proofErr w:type="spellStart"/>
      <w:r w:rsidRPr="00FC3F63">
        <w:rPr>
          <w:rFonts w:ascii="Consolas" w:hAnsi="Consolas"/>
        </w:rPr>
        <w:t>dashed</w:t>
      </w:r>
      <w:proofErr w:type="spellEnd"/>
      <w:r w:rsidRPr="00FC3F63">
        <w:rPr>
          <w:rFonts w:ascii="Consolas" w:hAnsi="Consolas"/>
        </w:rPr>
        <w:t xml:space="preserve"> </w:t>
      </w:r>
      <w:proofErr w:type="spellStart"/>
      <w:r w:rsidRPr="00FC3F63">
        <w:rPr>
          <w:rFonts w:ascii="Consolas" w:hAnsi="Consolas"/>
        </w:rPr>
        <w:t>purple</w:t>
      </w:r>
      <w:proofErr w:type="spellEnd"/>
      <w:r w:rsidRPr="00FC3F63">
        <w:rPr>
          <w:rFonts w:ascii="Consolas" w:hAnsi="Consolas"/>
        </w:rPr>
        <w:t>;</w:t>
      </w:r>
    </w:p>
    <w:p w14:paraId="5F629788" w14:textId="77777777" w:rsidR="00FC3F63" w:rsidRDefault="00FC3F63" w:rsidP="00FC3F63">
      <w:pPr>
        <w:spacing w:before="0" w:after="0"/>
        <w:rPr>
          <w:rFonts w:ascii="Consolas" w:hAnsi="Consolas"/>
        </w:rPr>
      </w:pPr>
      <w:r w:rsidRPr="00FC3F63">
        <w:rPr>
          <w:rFonts w:ascii="Consolas" w:hAnsi="Consolas"/>
        </w:rPr>
        <w:t>}</w:t>
      </w:r>
    </w:p>
    <w:p w14:paraId="097DFAF7" w14:textId="41FCF5EF" w:rsidR="00FC3F63" w:rsidRPr="00FC3F63" w:rsidRDefault="00FC3F63" w:rsidP="00FC3F63">
      <w:pPr>
        <w:spacing w:before="0" w:after="0"/>
      </w:pPr>
      <w:r w:rsidRPr="00FC3F63">
        <w:t>cambiando il carattere in Arial, ingrandito di 1.2em, sottolineato, allineato a sx e ogni voce bordata con una cornice viola da 1px.</w:t>
      </w:r>
    </w:p>
    <w:p w14:paraId="64FFB5DC" w14:textId="5277FFA0" w:rsidR="00FC3F63" w:rsidRDefault="00FC3F63" w:rsidP="00FC3F63">
      <w:pPr>
        <w:spacing w:before="0" w:after="0"/>
      </w:pPr>
      <w:r w:rsidRPr="00FC3F63">
        <w:t>Abbiamo allungato anche la casella dei commenti a 80x10px</w:t>
      </w:r>
      <w:r>
        <w:t>, con questo risultato finale:</w:t>
      </w:r>
    </w:p>
    <w:p w14:paraId="67381190" w14:textId="77777777" w:rsidR="00FC3F63" w:rsidRDefault="00FC3F63" w:rsidP="00FC3F63">
      <w:pPr>
        <w:spacing w:before="0" w:after="0"/>
      </w:pPr>
    </w:p>
    <w:p w14:paraId="35074FF9" w14:textId="7E392502" w:rsidR="00FC3F63" w:rsidRPr="00FC3F63" w:rsidRDefault="00FC3F63" w:rsidP="00FC3F63">
      <w:pPr>
        <w:spacing w:before="0" w:after="0"/>
      </w:pPr>
      <w:r w:rsidRPr="00FC3F63">
        <w:drawing>
          <wp:inline distT="0" distB="0" distL="0" distR="0" wp14:anchorId="714DCB6A" wp14:editId="5167C512">
            <wp:extent cx="5274310" cy="2862580"/>
            <wp:effectExtent l="0" t="0" r="2540" b="0"/>
            <wp:docPr id="131919965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996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1B30" w14:textId="77777777" w:rsidR="00FC3F63" w:rsidRPr="00FC3F63" w:rsidRDefault="00FC3F63" w:rsidP="00FC3F63"/>
    <w:p w14:paraId="33E93C61" w14:textId="77777777" w:rsidR="00FC3F63" w:rsidRDefault="00FC3F63" w:rsidP="00BD4E0E"/>
    <w:p w14:paraId="4272DF86" w14:textId="77777777" w:rsidR="00FC3F63" w:rsidRDefault="00FC3F63" w:rsidP="00BD4E0E"/>
    <w:p w14:paraId="71A91D0D" w14:textId="77777777" w:rsidR="00FC3F63" w:rsidRPr="00BD4E0E" w:rsidRDefault="00FC3F63" w:rsidP="00BD4E0E"/>
    <w:p w14:paraId="349ADBDE" w14:textId="06FE7856" w:rsidR="00C90F57" w:rsidRPr="00C90F57" w:rsidRDefault="00C90F57" w:rsidP="00C90F57"/>
    <w:p w14:paraId="5580EBDC" w14:textId="77777777" w:rsidR="00C90F57" w:rsidRPr="00C90F57" w:rsidRDefault="00C90F57" w:rsidP="00C90F57"/>
    <w:p w14:paraId="5BAEF407" w14:textId="77777777" w:rsidR="00C90F57" w:rsidRPr="00C90F57" w:rsidRDefault="00C90F57" w:rsidP="00820588">
      <w:pPr>
        <w:spacing w:before="0"/>
      </w:pPr>
    </w:p>
    <w:sectPr w:rsidR="00C90F57" w:rsidRPr="00C90F57" w:rsidSect="0089714F">
      <w:footerReference w:type="default" r:id="rId25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8860F" w14:textId="77777777" w:rsidR="002959A6" w:rsidRDefault="002959A6" w:rsidP="00C6554A">
      <w:pPr>
        <w:spacing w:before="0" w:after="0" w:line="240" w:lineRule="auto"/>
      </w:pPr>
      <w:r>
        <w:separator/>
      </w:r>
    </w:p>
  </w:endnote>
  <w:endnote w:type="continuationSeparator" w:id="0">
    <w:p w14:paraId="0629B617" w14:textId="77777777" w:rsidR="002959A6" w:rsidRDefault="002959A6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2F23C" w14:textId="77777777" w:rsidR="00E9335F" w:rsidRDefault="00ED7C44">
    <w:pPr>
      <w:pStyle w:val="Pidipagina"/>
      <w:rPr>
        <w:noProof/>
      </w:rPr>
    </w:pPr>
    <w:r>
      <w:rPr>
        <w:noProof/>
        <w:lang w:bidi="it-IT"/>
      </w:rPr>
      <w:t xml:space="preserve">Pagina </w:t>
    </w:r>
    <w:r>
      <w:rPr>
        <w:noProof/>
        <w:lang w:bidi="it-IT"/>
      </w:rPr>
      <w:fldChar w:fldCharType="begin"/>
    </w:r>
    <w:r>
      <w:rPr>
        <w:noProof/>
        <w:lang w:bidi="it-IT"/>
      </w:rPr>
      <w:instrText xml:space="preserve"> PAGE  \* Arabic  \* MERGEFORMAT </w:instrText>
    </w:r>
    <w:r>
      <w:rPr>
        <w:noProof/>
        <w:lang w:bidi="it-IT"/>
      </w:rPr>
      <w:fldChar w:fldCharType="separate"/>
    </w:r>
    <w:r w:rsidR="0089714F">
      <w:rPr>
        <w:noProof/>
        <w:lang w:bidi="it-IT"/>
      </w:rPr>
      <w:t>1</w:t>
    </w:r>
    <w:r>
      <w:rPr>
        <w:noProof/>
        <w:lang w:bidi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94ABC" w14:textId="77777777" w:rsidR="002959A6" w:rsidRDefault="002959A6" w:rsidP="00C6554A">
      <w:pPr>
        <w:spacing w:before="0" w:after="0" w:line="240" w:lineRule="auto"/>
      </w:pPr>
      <w:r>
        <w:separator/>
      </w:r>
    </w:p>
  </w:footnote>
  <w:footnote w:type="continuationSeparator" w:id="0">
    <w:p w14:paraId="64C0377C" w14:textId="77777777" w:rsidR="002959A6" w:rsidRDefault="002959A6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Puntoelenco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3DED7D16"/>
    <w:multiLevelType w:val="hybridMultilevel"/>
    <w:tmpl w:val="08FA99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34776349">
    <w:abstractNumId w:val="9"/>
  </w:num>
  <w:num w:numId="2" w16cid:durableId="1363704697">
    <w:abstractNumId w:val="8"/>
  </w:num>
  <w:num w:numId="3" w16cid:durableId="1381326325">
    <w:abstractNumId w:val="8"/>
  </w:num>
  <w:num w:numId="4" w16cid:durableId="1030372742">
    <w:abstractNumId w:val="9"/>
  </w:num>
  <w:num w:numId="5" w16cid:durableId="686104747">
    <w:abstractNumId w:val="13"/>
  </w:num>
  <w:num w:numId="6" w16cid:durableId="430316307">
    <w:abstractNumId w:val="10"/>
  </w:num>
  <w:num w:numId="7" w16cid:durableId="1790663178">
    <w:abstractNumId w:val="11"/>
  </w:num>
  <w:num w:numId="8" w16cid:durableId="1138568373">
    <w:abstractNumId w:val="7"/>
  </w:num>
  <w:num w:numId="9" w16cid:durableId="69423805">
    <w:abstractNumId w:val="6"/>
  </w:num>
  <w:num w:numId="10" w16cid:durableId="1684555205">
    <w:abstractNumId w:val="5"/>
  </w:num>
  <w:num w:numId="11" w16cid:durableId="594048803">
    <w:abstractNumId w:val="4"/>
  </w:num>
  <w:num w:numId="12" w16cid:durableId="1208252901">
    <w:abstractNumId w:val="3"/>
  </w:num>
  <w:num w:numId="13" w16cid:durableId="699010027">
    <w:abstractNumId w:val="2"/>
  </w:num>
  <w:num w:numId="14" w16cid:durableId="1197082948">
    <w:abstractNumId w:val="1"/>
  </w:num>
  <w:num w:numId="15" w16cid:durableId="1274362368">
    <w:abstractNumId w:val="0"/>
  </w:num>
  <w:num w:numId="16" w16cid:durableId="4614613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8FF"/>
    <w:rsid w:val="00020C1A"/>
    <w:rsid w:val="00055848"/>
    <w:rsid w:val="001D0223"/>
    <w:rsid w:val="002554CD"/>
    <w:rsid w:val="00293B83"/>
    <w:rsid w:val="002959A6"/>
    <w:rsid w:val="002B4294"/>
    <w:rsid w:val="002E51F5"/>
    <w:rsid w:val="00330F30"/>
    <w:rsid w:val="00333D0D"/>
    <w:rsid w:val="004248FF"/>
    <w:rsid w:val="004C049F"/>
    <w:rsid w:val="005000E2"/>
    <w:rsid w:val="005672ED"/>
    <w:rsid w:val="005D4A44"/>
    <w:rsid w:val="00616129"/>
    <w:rsid w:val="006A3CE7"/>
    <w:rsid w:val="00714EC7"/>
    <w:rsid w:val="00746424"/>
    <w:rsid w:val="007D2711"/>
    <w:rsid w:val="00820588"/>
    <w:rsid w:val="008934E7"/>
    <w:rsid w:val="0089714F"/>
    <w:rsid w:val="008C65CB"/>
    <w:rsid w:val="00942BBD"/>
    <w:rsid w:val="00A42066"/>
    <w:rsid w:val="00A56696"/>
    <w:rsid w:val="00A62F80"/>
    <w:rsid w:val="00B81C10"/>
    <w:rsid w:val="00BA6EAB"/>
    <w:rsid w:val="00BD4E0E"/>
    <w:rsid w:val="00C060B5"/>
    <w:rsid w:val="00C6554A"/>
    <w:rsid w:val="00C90F57"/>
    <w:rsid w:val="00E9335F"/>
    <w:rsid w:val="00ED7C44"/>
    <w:rsid w:val="00EE1CA8"/>
    <w:rsid w:val="00EE442B"/>
    <w:rsid w:val="00F55BDB"/>
    <w:rsid w:val="00FC3F63"/>
    <w:rsid w:val="00FE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7EFDA"/>
  <w15:chartTrackingRefBased/>
  <w15:docId w15:val="{622DEB38-2979-44F1-9431-5D194EC2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it-IT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33D0D"/>
  </w:style>
  <w:style w:type="paragraph" w:styleId="Titolo1">
    <w:name w:val="heading 1"/>
    <w:basedOn w:val="Normale"/>
    <w:next w:val="Normale"/>
    <w:link w:val="Titolo1Carattere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Informazionidicontatto">
    <w:name w:val="Informazioni di contatto"/>
    <w:basedOn w:val="Normale"/>
    <w:uiPriority w:val="4"/>
    <w:qFormat/>
    <w:rsid w:val="00C6554A"/>
    <w:pPr>
      <w:spacing w:before="0" w:after="0"/>
      <w:jc w:val="center"/>
    </w:pPr>
  </w:style>
  <w:style w:type="paragraph" w:styleId="Puntoelenco">
    <w:name w:val="List Bullet"/>
    <w:basedOn w:val="Normale"/>
    <w:uiPriority w:val="10"/>
    <w:unhideWhenUsed/>
    <w:qFormat/>
    <w:rsid w:val="00C6554A"/>
    <w:pPr>
      <w:numPr>
        <w:numId w:val="4"/>
      </w:numPr>
    </w:pPr>
  </w:style>
  <w:style w:type="paragraph" w:styleId="Titolo">
    <w:name w:val="Title"/>
    <w:basedOn w:val="Normale"/>
    <w:link w:val="TitoloCarattere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oloCarattere">
    <w:name w:val="Titolo Carattere"/>
    <w:basedOn w:val="Carpredefinitoparagrafo"/>
    <w:link w:val="Titolo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ottotitolo">
    <w:name w:val="Subtitle"/>
    <w:basedOn w:val="Normale"/>
    <w:link w:val="SottotitoloCarattere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ottotitoloCarattere">
    <w:name w:val="Sottotitolo Carattere"/>
    <w:basedOn w:val="Carpredefinitoparagrafo"/>
    <w:link w:val="Sottotitolo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Pidipagina">
    <w:name w:val="footer"/>
    <w:basedOn w:val="Normale"/>
    <w:link w:val="PidipaginaCarattere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6554A"/>
    <w:rPr>
      <w:caps/>
    </w:rPr>
  </w:style>
  <w:style w:type="paragraph" w:customStyle="1" w:styleId="Foto">
    <w:name w:val="Foto"/>
    <w:basedOn w:val="Normale"/>
    <w:uiPriority w:val="1"/>
    <w:qFormat/>
    <w:rsid w:val="00C6554A"/>
    <w:pPr>
      <w:spacing w:before="0" w:after="0" w:line="240" w:lineRule="auto"/>
      <w:jc w:val="center"/>
    </w:pPr>
  </w:style>
  <w:style w:type="paragraph" w:styleId="Intestazione">
    <w:name w:val="header"/>
    <w:basedOn w:val="Normale"/>
    <w:link w:val="IntestazioneCarattere"/>
    <w:uiPriority w:val="99"/>
    <w:unhideWhenUsed/>
    <w:rsid w:val="00C6554A"/>
    <w:pPr>
      <w:spacing w:before="0"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Numeroelenco">
    <w:name w:val="List Number"/>
    <w:basedOn w:val="Normale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Enfasiintensa">
    <w:name w:val="Intense Emphasis"/>
    <w:basedOn w:val="Carpredefinitoparagrafo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sid w:val="00C6554A"/>
    <w:rPr>
      <w:i/>
      <w:iCs/>
      <w:color w:val="007789" w:themeColor="accent1" w:themeShade="BF"/>
    </w:rPr>
  </w:style>
  <w:style w:type="character" w:styleId="Riferimentointenso">
    <w:name w:val="Intense Reference"/>
    <w:basedOn w:val="Carpredefinitoparagrafo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6554A"/>
    <w:rPr>
      <w:rFonts w:ascii="Segoe UI" w:hAnsi="Segoe UI" w:cs="Segoe UI"/>
      <w:szCs w:val="18"/>
    </w:rPr>
  </w:style>
  <w:style w:type="paragraph" w:styleId="Testodelblocco">
    <w:name w:val="Block Text"/>
    <w:basedOn w:val="Normale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C6554A"/>
    <w:rPr>
      <w:szCs w:val="16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C6554A"/>
    <w:rPr>
      <w:szCs w:val="16"/>
    </w:rPr>
  </w:style>
  <w:style w:type="character" w:styleId="Rimandocommento">
    <w:name w:val="annotation reference"/>
    <w:basedOn w:val="Carpredefinitoparagrafo"/>
    <w:uiPriority w:val="99"/>
    <w:semiHidden/>
    <w:unhideWhenUsed/>
    <w:rsid w:val="00C6554A"/>
    <w:rPr>
      <w:sz w:val="22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C6554A"/>
    <w:rPr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C6554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C6554A"/>
    <w:rPr>
      <w:b/>
      <w:bCs/>
      <w:szCs w:val="20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C6554A"/>
    <w:rPr>
      <w:rFonts w:ascii="Segoe UI" w:hAnsi="Segoe UI" w:cs="Segoe UI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C6554A"/>
    <w:rPr>
      <w:szCs w:val="20"/>
    </w:rPr>
  </w:style>
  <w:style w:type="paragraph" w:styleId="Indirizzomittente">
    <w:name w:val="envelope return"/>
    <w:basedOn w:val="Normale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6554A"/>
    <w:rPr>
      <w:szCs w:val="20"/>
    </w:rPr>
  </w:style>
  <w:style w:type="character" w:styleId="CodiceHTML">
    <w:name w:val="HTML Code"/>
    <w:basedOn w:val="Carpredefinitoparagrafo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TastieraHTML">
    <w:name w:val="HTML Keyboard"/>
    <w:basedOn w:val="Carpredefinitoparagrafo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6554A"/>
    <w:rPr>
      <w:rFonts w:ascii="Consolas" w:hAnsi="Consolas"/>
      <w:szCs w:val="20"/>
    </w:rPr>
  </w:style>
  <w:style w:type="character" w:styleId="MacchinadascrivereHTML">
    <w:name w:val="HTML Typewriter"/>
    <w:basedOn w:val="Carpredefinitoparagrafo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Collegamentoipertestuale">
    <w:name w:val="Hyperlink"/>
    <w:basedOn w:val="Carpredefinitoparagrafo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Testomacro">
    <w:name w:val="macro"/>
    <w:link w:val="TestomacroCarattere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C6554A"/>
    <w:rPr>
      <w:rFonts w:ascii="Consolas" w:hAnsi="Consolas"/>
      <w:szCs w:val="20"/>
    </w:rPr>
  </w:style>
  <w:style w:type="character" w:styleId="Testosegnaposto">
    <w:name w:val="Placeholder Text"/>
    <w:basedOn w:val="Carpredefinitoparagrafo"/>
    <w:uiPriority w:val="99"/>
    <w:semiHidden/>
    <w:rsid w:val="00C6554A"/>
    <w:rPr>
      <w:color w:val="595959" w:themeColor="text1" w:themeTint="A6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C6554A"/>
    <w:rPr>
      <w:rFonts w:ascii="Consolas" w:hAnsi="Consolas"/>
      <w:szCs w:val="21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customStyle="1" w:styleId="083FB0BE602B468D89205B4685239CFC">
    <w:name w:val="083FB0BE602B468D89205B4685239CFC"/>
    <w:rsid w:val="004248FF"/>
    <w:pPr>
      <w:spacing w:before="0" w:after="160" w:line="278" w:lineRule="auto"/>
    </w:pPr>
    <w:rPr>
      <w:rFonts w:eastAsiaTheme="minorEastAsia"/>
      <w:color w:val="auto"/>
      <w:kern w:val="2"/>
      <w:sz w:val="24"/>
      <w:szCs w:val="24"/>
      <w:lang w:eastAsia="it-IT"/>
      <w14:ligatures w14:val="standardContextual"/>
    </w:rPr>
  </w:style>
  <w:style w:type="paragraph" w:styleId="Paragrafoelenco">
    <w:name w:val="List Paragraph"/>
    <w:basedOn w:val="Normale"/>
    <w:uiPriority w:val="34"/>
    <w:unhideWhenUsed/>
    <w:qFormat/>
    <w:rsid w:val="00EE1C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int\AppData\Roaming\Microsoft\Templates\Tesina%20con%20f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Tesina con foto.dotx</Template>
  <TotalTime>301</TotalTime>
  <Pages>10</Pages>
  <Words>701</Words>
  <Characters>4001</Characters>
  <Application>Microsoft Office Word</Application>
  <DocSecurity>0</DocSecurity>
  <Lines>33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Santoro</dc:creator>
  <cp:keywords/>
  <dc:description/>
  <cp:lastModifiedBy>Marco Santoro</cp:lastModifiedBy>
  <cp:revision>6</cp:revision>
  <dcterms:created xsi:type="dcterms:W3CDTF">2026-06-09T18:02:00Z</dcterms:created>
  <dcterms:modified xsi:type="dcterms:W3CDTF">2026-06-10T21:08:00Z</dcterms:modified>
</cp:coreProperties>
</file>