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4E8EF" w14:textId="784AAFDB" w:rsidR="00C6554A" w:rsidRPr="000C71E6" w:rsidRDefault="000C71E6" w:rsidP="000C71E6">
      <w:pPr>
        <w:pStyle w:val="Foto"/>
      </w:pPr>
      <w:r>
        <w:rPr>
          <w:noProof/>
        </w:rPr>
        <w:drawing>
          <wp:inline distT="0" distB="0" distL="0" distR="0" wp14:anchorId="644968F5" wp14:editId="3C0DB2FD">
            <wp:extent cx="5274310" cy="3296285"/>
            <wp:effectExtent l="0" t="0" r="2540" b="0"/>
            <wp:docPr id="157925329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53293" name="Immagine 15792532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DA70" w14:textId="77777777" w:rsidR="000C71E6" w:rsidRDefault="000C71E6" w:rsidP="00C6554A">
      <w:pPr>
        <w:pStyle w:val="Titolo"/>
      </w:pPr>
    </w:p>
    <w:p w14:paraId="55F90372" w14:textId="74987A7C" w:rsidR="00C6554A" w:rsidRDefault="000C71E6" w:rsidP="00C6554A">
      <w:pPr>
        <w:pStyle w:val="Titolo"/>
      </w:pPr>
      <w:r w:rsidRPr="000C71E6">
        <w:t>Lab class 8 – PHP + MySQL/MariaDB</w:t>
      </w:r>
    </w:p>
    <w:p w14:paraId="4D061889" w14:textId="712E8E95" w:rsidR="00C6554A" w:rsidRPr="00D5413C" w:rsidRDefault="000C71E6" w:rsidP="00C6554A">
      <w:pPr>
        <w:pStyle w:val="Sottotitolo"/>
      </w:pPr>
      <w:r w:rsidRPr="000C71E6">
        <w:rPr>
          <w:i/>
          <w:iCs/>
        </w:rPr>
        <w:t>Web and Multimedia Technologies</w:t>
      </w:r>
    </w:p>
    <w:p w14:paraId="7DE81DBA" w14:textId="08DCFFAC" w:rsidR="00C6554A" w:rsidRDefault="000C71E6" w:rsidP="00C6554A">
      <w:pPr>
        <w:pStyle w:val="Informazionidicontatto"/>
      </w:pPr>
      <w:r>
        <w:t>Marco Santoro</w:t>
      </w:r>
      <w:r w:rsidR="00C6554A">
        <w:rPr>
          <w:lang w:bidi="it-IT"/>
        </w:rPr>
        <w:t xml:space="preserve"> | </w:t>
      </w:r>
      <w:r w:rsidRPr="000C71E6">
        <w:rPr>
          <w:i/>
          <w:iCs/>
        </w:rPr>
        <w:t xml:space="preserve">Web and Multimedia </w:t>
      </w:r>
      <w:r w:rsidRPr="000C71E6">
        <w:rPr>
          <w:i/>
          <w:iCs/>
        </w:rPr>
        <w:t>Technologies</w:t>
      </w:r>
      <w:r>
        <w:rPr>
          <w:i/>
          <w:iCs/>
        </w:rPr>
        <w:t xml:space="preserve"> </w:t>
      </w:r>
      <w:r>
        <w:rPr>
          <w:lang w:bidi="it-IT"/>
        </w:rPr>
        <w:t>|</w:t>
      </w:r>
      <w:r w:rsidR="00C6554A">
        <w:rPr>
          <w:lang w:bidi="it-IT"/>
        </w:rPr>
        <w:t xml:space="preserve"> </w:t>
      </w:r>
      <w:r>
        <w:t>09/06/2026</w:t>
      </w:r>
      <w:r w:rsidR="00C6554A">
        <w:rPr>
          <w:lang w:bidi="it-IT"/>
        </w:rPr>
        <w:br w:type="page"/>
      </w:r>
    </w:p>
    <w:p w14:paraId="4CC9603B" w14:textId="5B171009" w:rsidR="00C6554A" w:rsidRDefault="004F6EE7" w:rsidP="00C6554A">
      <w:pPr>
        <w:pStyle w:val="Titolo1"/>
      </w:pPr>
      <w:r>
        <w:lastRenderedPageBreak/>
        <w:t>Intro</w:t>
      </w:r>
    </w:p>
    <w:p w14:paraId="678EF4CB" w14:textId="149707C8" w:rsidR="008744A2" w:rsidRDefault="004F6EE7" w:rsidP="007F2129">
      <w:r>
        <w:t>In questa esercitazione u</w:t>
      </w:r>
      <w:r w:rsidR="007F2129">
        <w:t>tilizzeremo assieme un server web come</w:t>
      </w:r>
      <w:r>
        <w:t xml:space="preserve"> Apache,</w:t>
      </w:r>
      <w:r w:rsidR="007F2129">
        <w:t xml:space="preserve"> un linguaggio SQL come </w:t>
      </w:r>
      <w:r>
        <w:t>MySQL (o MariaDB) e</w:t>
      </w:r>
      <w:r w:rsidR="007F2129">
        <w:t>d un programma di scripting come</w:t>
      </w:r>
      <w:r>
        <w:t xml:space="preserve"> php</w:t>
      </w:r>
      <w:r w:rsidR="007F2129">
        <w:t>; per l’SQL s</w:t>
      </w:r>
      <w:r w:rsidR="008744A2">
        <w:t>cegliamo di usare MySQL per familiarità con il prodotto.</w:t>
      </w:r>
    </w:p>
    <w:p w14:paraId="226E6859" w14:textId="6C771BE6" w:rsidR="00C6554A" w:rsidRPr="00514122" w:rsidRDefault="00C6554A" w:rsidP="007F2129">
      <w:pPr>
        <w:pStyle w:val="Puntoelenco"/>
        <w:numPr>
          <w:ilvl w:val="0"/>
          <w:numId w:val="0"/>
        </w:numPr>
        <w:ind w:left="720" w:hanging="360"/>
      </w:pPr>
    </w:p>
    <w:p w14:paraId="00A5D4F5" w14:textId="458A507F" w:rsidR="00C6554A" w:rsidRPr="00D5413C" w:rsidRDefault="004F6EE7" w:rsidP="00C6554A">
      <w:pPr>
        <w:pStyle w:val="Titolo2"/>
      </w:pPr>
      <w:r>
        <w:t>step 1</w:t>
      </w:r>
    </w:p>
    <w:p w14:paraId="6FEA7ACF" w14:textId="503766EF" w:rsidR="0034116A" w:rsidRDefault="004F6EE7" w:rsidP="004F6EE7">
      <w:r>
        <w:t>Per questa esercitazione useremo l’applicazione WAMP, che permette l’avvio combinato di Apache, MySQL e php che servono per il nostro progetto. Andiamo a verificare il corretto avvio aprendo una pagina su localhost (o 127.0.0.0) e attendiamo conferma.</w:t>
      </w:r>
    </w:p>
    <w:p w14:paraId="30AC45A1" w14:textId="687D7F85" w:rsidR="004F6EE7" w:rsidRDefault="004F6EE7" w:rsidP="004F6EE7">
      <w:r w:rsidRPr="004F6EE7">
        <w:rPr>
          <w:noProof/>
        </w:rPr>
        <w:drawing>
          <wp:inline distT="0" distB="0" distL="0" distR="0" wp14:anchorId="3192005D" wp14:editId="74E28207">
            <wp:extent cx="5407112" cy="1716657"/>
            <wp:effectExtent l="0" t="0" r="3175" b="0"/>
            <wp:docPr id="207923050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30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2964" cy="17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9BCB" w14:textId="178F7F2D" w:rsidR="004F6EE7" w:rsidRDefault="004F6EE7" w:rsidP="004F6EE7">
      <w:r>
        <w:t>Dalla pagina di conferma possiamo anche vedere le versioni che abbiamo avviato dei vari programmi.</w:t>
      </w:r>
    </w:p>
    <w:p w14:paraId="42713A14" w14:textId="7AD2A97D" w:rsidR="0025459C" w:rsidRDefault="00491C1A" w:rsidP="0025459C">
      <w:pPr>
        <w:pStyle w:val="Titolo2"/>
      </w:pPr>
      <w:r>
        <w:t>step 2</w:t>
      </w:r>
    </w:p>
    <w:p w14:paraId="125DA9D8" w14:textId="1C6114DA" w:rsidR="0025459C" w:rsidRDefault="00FA6015" w:rsidP="0025459C">
      <w:r>
        <w:t>A</w:t>
      </w:r>
      <w:r w:rsidR="0025459C">
        <w:t xml:space="preserve">ndiamo nel </w:t>
      </w:r>
      <w:r w:rsidR="0025459C" w:rsidRPr="007F2129">
        <w:rPr>
          <w:rFonts w:ascii="Consolas" w:hAnsi="Consolas"/>
        </w:rPr>
        <w:t>httpd.conf</w:t>
      </w:r>
      <w:r w:rsidR="0025459C">
        <w:t xml:space="preserve"> del server Apache per </w:t>
      </w:r>
      <w:r>
        <w:t>visualizzare la cartella di root</w:t>
      </w:r>
      <w:r w:rsidR="0025459C">
        <w:t>.</w:t>
      </w:r>
    </w:p>
    <w:p w14:paraId="6D9FB38D" w14:textId="67C5DB6D" w:rsidR="0025459C" w:rsidRDefault="00FA6015" w:rsidP="0025459C">
      <w:r>
        <w:t xml:space="preserve">Dal file </w:t>
      </w:r>
      <w:r w:rsidR="0025459C">
        <w:t xml:space="preserve">.conf </w:t>
      </w:r>
      <w:r>
        <w:t>vediamo</w:t>
      </w:r>
      <w:r w:rsidR="0025459C">
        <w:t>:</w:t>
      </w:r>
    </w:p>
    <w:p w14:paraId="7D7E5D25" w14:textId="77777777" w:rsidR="0025459C" w:rsidRPr="0025459C" w:rsidRDefault="0025459C" w:rsidP="0025459C">
      <w:pPr>
        <w:spacing w:after="0"/>
        <w:rPr>
          <w:rFonts w:ascii="Consolas" w:hAnsi="Consolas"/>
        </w:rPr>
      </w:pPr>
      <w:r w:rsidRPr="0025459C">
        <w:rPr>
          <w:rFonts w:ascii="Consolas" w:hAnsi="Consolas"/>
        </w:rPr>
        <w:t>Define APACHE24 Apache2.4</w:t>
      </w:r>
    </w:p>
    <w:p w14:paraId="73C8595D" w14:textId="77777777" w:rsidR="0025459C" w:rsidRPr="0025459C" w:rsidRDefault="0025459C" w:rsidP="0025459C">
      <w:pPr>
        <w:spacing w:after="0"/>
        <w:rPr>
          <w:rFonts w:ascii="Consolas" w:hAnsi="Consolas"/>
        </w:rPr>
      </w:pPr>
      <w:r w:rsidRPr="0025459C">
        <w:rPr>
          <w:rFonts w:ascii="Consolas" w:hAnsi="Consolas"/>
        </w:rPr>
        <w:t>Define VERSION_APACHE 2.4.65</w:t>
      </w:r>
    </w:p>
    <w:p w14:paraId="6819279D" w14:textId="30ECDFA7" w:rsidR="0025459C" w:rsidRPr="0025459C" w:rsidRDefault="0025459C" w:rsidP="0025459C">
      <w:pPr>
        <w:spacing w:after="0"/>
        <w:rPr>
          <w:rFonts w:ascii="Consolas" w:hAnsi="Consolas"/>
        </w:rPr>
      </w:pPr>
      <w:r w:rsidRPr="00FA6015">
        <w:rPr>
          <w:rFonts w:ascii="Consolas" w:hAnsi="Consolas"/>
          <w:highlight w:val="yellow"/>
        </w:rPr>
        <w:t>Define INSTALL_DIR c:/</w:t>
      </w:r>
      <w:r w:rsidR="00FA6015" w:rsidRPr="00FA6015">
        <w:rPr>
          <w:rFonts w:ascii="Consolas" w:hAnsi="Consolas"/>
          <w:highlight w:val="yellow"/>
        </w:rPr>
        <w:t>wamp64</w:t>
      </w:r>
    </w:p>
    <w:p w14:paraId="2811A25B" w14:textId="77777777" w:rsidR="0025459C" w:rsidRPr="0025459C" w:rsidRDefault="0025459C" w:rsidP="0025459C">
      <w:pPr>
        <w:spacing w:after="0"/>
        <w:rPr>
          <w:rFonts w:ascii="Consolas" w:hAnsi="Consolas"/>
        </w:rPr>
      </w:pPr>
      <w:r w:rsidRPr="0025459C">
        <w:rPr>
          <w:rFonts w:ascii="Consolas" w:hAnsi="Consolas"/>
        </w:rPr>
        <w:t>Define APACHE_DIR ${INSTALL_DIR}/bin/apache/apache${VERSION_APACHE}</w:t>
      </w:r>
    </w:p>
    <w:p w14:paraId="14026B15" w14:textId="478E3B40" w:rsidR="0025459C" w:rsidRDefault="0025459C" w:rsidP="0025459C">
      <w:pPr>
        <w:spacing w:after="0"/>
        <w:rPr>
          <w:rFonts w:ascii="Consolas" w:hAnsi="Consolas"/>
        </w:rPr>
      </w:pPr>
      <w:r w:rsidRPr="0025459C">
        <w:rPr>
          <w:rFonts w:ascii="Consolas" w:hAnsi="Consolas"/>
        </w:rPr>
        <w:t>Define SRVROOT ${INSTALL_DIR}/bin/apache/apache${VERSION_APACHE}</w:t>
      </w:r>
    </w:p>
    <w:p w14:paraId="49CD211B" w14:textId="3EE80510" w:rsidR="008744A2" w:rsidRDefault="00FA6015" w:rsidP="0025459C">
      <w:pPr>
        <w:spacing w:after="0"/>
      </w:pPr>
      <w:r>
        <w:t xml:space="preserve">Dopo aver visualizzato il percorso, sotto la cartella </w:t>
      </w:r>
      <w:r w:rsidRPr="007F2129">
        <w:rPr>
          <w:rFonts w:ascii="Consolas" w:hAnsi="Consolas"/>
        </w:rPr>
        <w:t>c:/wamp64/www</w:t>
      </w:r>
      <w:r>
        <w:t xml:space="preserve"> andiamo a creare la cartella di lavoro “wmt8”</w:t>
      </w:r>
      <w:r w:rsidR="00CE2D74">
        <w:t>.</w:t>
      </w:r>
    </w:p>
    <w:p w14:paraId="43F6E168" w14:textId="2EDA78CB" w:rsidR="00CE2D74" w:rsidRDefault="00CE2D74" w:rsidP="0025459C">
      <w:pPr>
        <w:spacing w:after="0"/>
        <w:rPr>
          <w:rFonts w:ascii="Consolas" w:hAnsi="Consolas"/>
        </w:rPr>
      </w:pPr>
      <w:r w:rsidRPr="00CE2D74">
        <w:rPr>
          <w:rFonts w:ascii="Consolas" w:hAnsi="Consolas"/>
          <w:noProof/>
        </w:rPr>
        <w:lastRenderedPageBreak/>
        <w:drawing>
          <wp:inline distT="0" distB="0" distL="0" distR="0" wp14:anchorId="0E58D785" wp14:editId="33AD519A">
            <wp:extent cx="5274310" cy="3058795"/>
            <wp:effectExtent l="0" t="0" r="2540" b="8255"/>
            <wp:docPr id="32715207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520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8ED23" w14:textId="1A1B40A5" w:rsidR="008744A2" w:rsidRDefault="008744A2" w:rsidP="008744A2">
      <w:pPr>
        <w:pStyle w:val="Titolo2"/>
      </w:pPr>
      <w:r>
        <w:t>step 3 -4-5</w:t>
      </w:r>
    </w:p>
    <w:p w14:paraId="048B2708" w14:textId="5FD24A1B" w:rsidR="008744A2" w:rsidRPr="008744A2" w:rsidRDefault="008744A2" w:rsidP="007F2129">
      <w:pPr>
        <w:jc w:val="both"/>
      </w:pPr>
      <w:r>
        <w:t>Entriamo in phpMyAdmin per configurare la lingua</w:t>
      </w:r>
      <w:r w:rsidR="007F2129">
        <w:t xml:space="preserve"> ed impostare il database</w:t>
      </w:r>
      <w:r>
        <w:t xml:space="preserve">; usando WAMP la username sarà root e la password il campo vuoto, </w:t>
      </w:r>
      <w:r w:rsidR="007F2129">
        <w:t>dopodiché</w:t>
      </w:r>
      <w:r>
        <w:t xml:space="preserve"> andremo a creare un nuovo database chiamato “mydb”.</w:t>
      </w:r>
    </w:p>
    <w:p w14:paraId="224451D1" w14:textId="0C31AD8E" w:rsidR="008744A2" w:rsidRDefault="008744A2" w:rsidP="0025459C">
      <w:pPr>
        <w:spacing w:after="0"/>
        <w:rPr>
          <w:rFonts w:ascii="Consolas" w:hAnsi="Consolas"/>
        </w:rPr>
      </w:pPr>
      <w:r w:rsidRPr="008744A2">
        <w:rPr>
          <w:rFonts w:ascii="Consolas" w:hAnsi="Consolas"/>
          <w:noProof/>
        </w:rPr>
        <w:drawing>
          <wp:inline distT="0" distB="0" distL="0" distR="0" wp14:anchorId="68DBD5B5" wp14:editId="009C453F">
            <wp:extent cx="4649638" cy="2582883"/>
            <wp:effectExtent l="0" t="0" r="0" b="8255"/>
            <wp:docPr id="88166103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610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7586" cy="263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BF23" w14:textId="0468B1FE" w:rsidR="0025459C" w:rsidRDefault="008744A2" w:rsidP="008744A2">
      <w:pPr>
        <w:pStyle w:val="Titolo2"/>
      </w:pPr>
      <w:r>
        <w:t>step 6</w:t>
      </w:r>
    </w:p>
    <w:p w14:paraId="581888A4" w14:textId="77854BE9" w:rsidR="008744A2" w:rsidRDefault="006F4A74" w:rsidP="008744A2">
      <w:r w:rsidRPr="006F4A74">
        <w:rPr>
          <w:noProof/>
        </w:rPr>
        <w:drawing>
          <wp:inline distT="0" distB="0" distL="0" distR="0" wp14:anchorId="4FBE16F7" wp14:editId="57D521A8">
            <wp:extent cx="4633858" cy="1406106"/>
            <wp:effectExtent l="0" t="0" r="0" b="3810"/>
            <wp:docPr id="93621565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15653" name=""/>
                    <pic:cNvPicPr/>
                  </pic:nvPicPr>
                  <pic:blipFill rotWithShape="1">
                    <a:blip r:embed="rId11"/>
                    <a:srcRect b="7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220" cy="1437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8CFF37" w14:textId="0033F514" w:rsidR="00F12F8C" w:rsidRDefault="006F4A74" w:rsidP="006F4A74">
      <w:pPr>
        <w:pStyle w:val="Titolo2"/>
      </w:pPr>
      <w:r>
        <w:lastRenderedPageBreak/>
        <w:t>step 7</w:t>
      </w:r>
    </w:p>
    <w:p w14:paraId="3E89B5AE" w14:textId="528B8D4A" w:rsidR="00F12F8C" w:rsidRDefault="006F4A74" w:rsidP="008744A2">
      <w:r w:rsidRPr="006F4A74">
        <w:rPr>
          <w:noProof/>
        </w:rPr>
        <w:drawing>
          <wp:inline distT="0" distB="0" distL="0" distR="0" wp14:anchorId="4EB821DB" wp14:editId="2ACB97B8">
            <wp:extent cx="5274310" cy="1041975"/>
            <wp:effectExtent l="0" t="0" r="0" b="6350"/>
            <wp:docPr id="204837156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71567" name=""/>
                    <pic:cNvPicPr/>
                  </pic:nvPicPr>
                  <pic:blipFill rotWithShape="1">
                    <a:blip r:embed="rId12"/>
                    <a:srcRect t="5478" r="-1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41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B4E26" w14:textId="418ABD1E" w:rsidR="006F4A74" w:rsidRDefault="006F4A74" w:rsidP="008744A2">
      <w:r>
        <w:t xml:space="preserve">Eseguo una query SQL per inserire i primi due valori delle prime due righe; </w:t>
      </w:r>
    </w:p>
    <w:p w14:paraId="3BE870D6" w14:textId="77777777" w:rsidR="006F4A74" w:rsidRPr="006F4A74" w:rsidRDefault="006F4A74" w:rsidP="006F4A74">
      <w:pPr>
        <w:rPr>
          <w:rFonts w:ascii="Consolas" w:hAnsi="Consolas"/>
        </w:rPr>
      </w:pPr>
      <w:r w:rsidRPr="006F4A74">
        <w:rPr>
          <w:rFonts w:ascii="Consolas" w:hAnsi="Consolas"/>
        </w:rPr>
        <w:t>INSERT INTO users (id,name,city,email,birth_year) VALUES (1,'Leonardo da Vinci','Vinci','leo@dvc.com',1452);</w:t>
      </w:r>
    </w:p>
    <w:p w14:paraId="68EF4D7D" w14:textId="5F3D88C6" w:rsidR="006F4A74" w:rsidRPr="006F4A74" w:rsidRDefault="006F4A74" w:rsidP="006F4A74">
      <w:pPr>
        <w:rPr>
          <w:rFonts w:ascii="Consolas" w:hAnsi="Consolas"/>
        </w:rPr>
      </w:pPr>
      <w:r w:rsidRPr="006F4A74">
        <w:rPr>
          <w:rFonts w:ascii="Consolas" w:hAnsi="Consolas"/>
        </w:rPr>
        <w:t>INSERT INTO users (id,name,city,email,birth_year) VALUES (2,'Giuseppe Verdi','Busseto','giuse@greens.com',1813);</w:t>
      </w:r>
    </w:p>
    <w:p w14:paraId="1BA50FDC" w14:textId="33EFC2A7" w:rsidR="006F4A74" w:rsidRDefault="006F4A74" w:rsidP="008744A2">
      <w:r>
        <w:t>Il campo year deve essere cambiato in birth_year perché year è un nome di sistema di MySQL (tipo di dato).</w:t>
      </w:r>
    </w:p>
    <w:p w14:paraId="765CD86A" w14:textId="4909F16A" w:rsidR="006F4A74" w:rsidRDefault="00FA6015" w:rsidP="00FA6015">
      <w:pPr>
        <w:pStyle w:val="Titolo2"/>
      </w:pPr>
      <w:r>
        <w:t>step 8</w:t>
      </w:r>
    </w:p>
    <w:p w14:paraId="0CC6DA27" w14:textId="2BA34BB5" w:rsidR="00FA6015" w:rsidRDefault="00FA6015" w:rsidP="00FA6015">
      <w:r>
        <w:t>Andiamo a creare una nuova tabella “usrpwd”.</w:t>
      </w:r>
    </w:p>
    <w:p w14:paraId="5C556AC5" w14:textId="57A11F1E" w:rsidR="00FA6015" w:rsidRDefault="00FA6015" w:rsidP="00FA6015">
      <w:r w:rsidRPr="00FA6015">
        <w:rPr>
          <w:noProof/>
        </w:rPr>
        <w:drawing>
          <wp:inline distT="0" distB="0" distL="0" distR="0" wp14:anchorId="5B33A4A7" wp14:editId="318108D8">
            <wp:extent cx="5274310" cy="1094105"/>
            <wp:effectExtent l="0" t="0" r="2540" b="0"/>
            <wp:docPr id="70596162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616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70CD4" w14:textId="77777777" w:rsidR="00FA6015" w:rsidRPr="00FA6015" w:rsidRDefault="00FA6015" w:rsidP="00FA6015"/>
    <w:p w14:paraId="11C7AACA" w14:textId="3812C3F9" w:rsidR="006F4A74" w:rsidRDefault="00491C1A" w:rsidP="00491C1A">
      <w:pPr>
        <w:pStyle w:val="Titolo2"/>
      </w:pPr>
      <w:r>
        <w:t>step 9 -10</w:t>
      </w:r>
    </w:p>
    <w:p w14:paraId="3C2F2401" w14:textId="7D34B6F5" w:rsidR="00491C1A" w:rsidRDefault="00491C1A" w:rsidP="00491C1A">
      <w:r>
        <w:t>Andiamo a scaricare e posizionare i file php nella nostra cartella wmt8.</w:t>
      </w:r>
    </w:p>
    <w:p w14:paraId="5E239A0A" w14:textId="4A6681F6" w:rsidR="00491C1A" w:rsidRDefault="00491C1A" w:rsidP="00491C1A">
      <w:r w:rsidRPr="00491C1A">
        <w:drawing>
          <wp:inline distT="0" distB="0" distL="0" distR="0" wp14:anchorId="599491F5" wp14:editId="1EBC0F6C">
            <wp:extent cx="4287329" cy="2179797"/>
            <wp:effectExtent l="0" t="0" r="0" b="0"/>
            <wp:docPr id="173184972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497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4151" cy="218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3810" w14:textId="7362AAE5" w:rsidR="007F2129" w:rsidRDefault="007F2129" w:rsidP="00491C1A">
      <w:r>
        <w:t>Analizzando brevemente i file possiamo dire che:</w:t>
      </w:r>
    </w:p>
    <w:p w14:paraId="43804727" w14:textId="4B27349A" w:rsidR="007F2129" w:rsidRPr="007F2129" w:rsidRDefault="007F2129" w:rsidP="007F2129">
      <w:pPr>
        <w:pStyle w:val="Paragrafoelenco"/>
        <w:numPr>
          <w:ilvl w:val="0"/>
          <w:numId w:val="19"/>
        </w:numPr>
        <w:rPr>
          <w:rFonts w:ascii="Consolas" w:hAnsi="Consolas"/>
        </w:rPr>
      </w:pPr>
      <w:r w:rsidRPr="007F2129">
        <w:rPr>
          <w:rFonts w:ascii="Consolas" w:hAnsi="Consolas"/>
        </w:rPr>
        <w:lastRenderedPageBreak/>
        <w:t>password.php</w:t>
      </w:r>
      <w:r>
        <w:rPr>
          <w:rFonts w:ascii="Consolas" w:hAnsi="Consolas"/>
        </w:rPr>
        <w:t xml:space="preserve"> si</w:t>
      </w:r>
      <w:r>
        <w:t xml:space="preserve"> occupa di registrare gli utenti con le relative password nel db usrpwd;</w:t>
      </w:r>
    </w:p>
    <w:p w14:paraId="126D6D45" w14:textId="3C3CDAF2" w:rsidR="007F2129" w:rsidRDefault="00DD6CFD" w:rsidP="007F2129">
      <w:pPr>
        <w:pStyle w:val="Paragrafoelenco"/>
        <w:numPr>
          <w:ilvl w:val="0"/>
          <w:numId w:val="19"/>
        </w:numPr>
        <w:rPr>
          <w:rFonts w:ascii="Consolas" w:hAnsi="Consolas"/>
        </w:rPr>
      </w:pPr>
      <w:r>
        <w:rPr>
          <w:rFonts w:ascii="Consolas" w:hAnsi="Consolas"/>
        </w:rPr>
        <w:t>login.php si occupa del login dell’utente e verifica del login alla sessione e della correttezza delle password inserite;</w:t>
      </w:r>
    </w:p>
    <w:p w14:paraId="25C06883" w14:textId="377C4C1A" w:rsidR="00DD6CFD" w:rsidRPr="007F2129" w:rsidRDefault="00DD6CFD" w:rsidP="007F2129">
      <w:pPr>
        <w:pStyle w:val="Paragrafoelenco"/>
        <w:numPr>
          <w:ilvl w:val="0"/>
          <w:numId w:val="19"/>
        </w:numPr>
        <w:rPr>
          <w:rFonts w:ascii="Consolas" w:hAnsi="Consolas"/>
        </w:rPr>
      </w:pPr>
      <w:r>
        <w:rPr>
          <w:rFonts w:ascii="Consolas" w:hAnsi="Consolas"/>
        </w:rPr>
        <w:t xml:space="preserve">reg.php si occupa della registrazione dei nuovi utenti. </w:t>
      </w:r>
    </w:p>
    <w:p w14:paraId="4A42C92C" w14:textId="01BEC7B9" w:rsidR="00491C1A" w:rsidRDefault="00491C1A" w:rsidP="00491C1A">
      <w:pPr>
        <w:pStyle w:val="Titolo2"/>
      </w:pPr>
      <w:r>
        <w:t>step 11</w:t>
      </w:r>
    </w:p>
    <w:p w14:paraId="37F5203B" w14:textId="778F2B53" w:rsidR="00491C1A" w:rsidRDefault="00491C1A" w:rsidP="00491C1A">
      <w:r>
        <w:t>Inseriamo il file registration.html nella cartella wmt8.</w:t>
      </w:r>
    </w:p>
    <w:p w14:paraId="61CF3FD7" w14:textId="4E0CF652" w:rsidR="00491C1A" w:rsidRDefault="00491C1A" w:rsidP="00491C1A">
      <w:pPr>
        <w:pStyle w:val="Titolo2"/>
      </w:pPr>
      <w:r>
        <w:t>step 12</w:t>
      </w:r>
    </w:p>
    <w:p w14:paraId="665D23F3" w14:textId="77777777" w:rsidR="00491C1A" w:rsidRDefault="00491C1A" w:rsidP="00491C1A">
      <w:r>
        <w:t xml:space="preserve">Inseriamo il file </w:t>
      </w:r>
      <w:r w:rsidRPr="00D32A16">
        <w:rPr>
          <w:rFonts w:ascii="Consolas" w:hAnsi="Consolas"/>
        </w:rPr>
        <w:t>dbinteraction.php</w:t>
      </w:r>
      <w:r>
        <w:t xml:space="preserve"> sempre nella stessa cartella.</w:t>
      </w:r>
    </w:p>
    <w:p w14:paraId="03A2CCE3" w14:textId="1B4AFEE7" w:rsidR="00491C1A" w:rsidRDefault="000E3F93" w:rsidP="000E3F93">
      <w:pPr>
        <w:pStyle w:val="Titolo2"/>
      </w:pPr>
      <w:r>
        <w:t>step 13</w:t>
      </w:r>
      <w:r w:rsidR="00491C1A">
        <w:t xml:space="preserve"> </w:t>
      </w:r>
    </w:p>
    <w:p w14:paraId="299DBE60" w14:textId="55C5D791" w:rsidR="000E3F93" w:rsidRDefault="000E3F93" w:rsidP="000E3F93">
      <w:r>
        <w:t xml:space="preserve">Il </w:t>
      </w:r>
      <w:r w:rsidRPr="00F21A1A">
        <w:rPr>
          <w:rFonts w:ascii="Consolas" w:hAnsi="Consolas"/>
        </w:rPr>
        <w:t>db.php</w:t>
      </w:r>
      <w:r>
        <w:t xml:space="preserve"> è un file che racchiude le funzioni CRUD (Create/Read/Update/Delete) per il nostro database. Esso infatti permette di:</w:t>
      </w:r>
    </w:p>
    <w:p w14:paraId="280FB68B" w14:textId="67CC46DE" w:rsidR="000E3F93" w:rsidRDefault="000E3F93" w:rsidP="000E3F93">
      <w:pPr>
        <w:pStyle w:val="Paragrafoelenco"/>
        <w:numPr>
          <w:ilvl w:val="0"/>
          <w:numId w:val="17"/>
        </w:numPr>
      </w:pPr>
      <w:r>
        <w:t>visualizzare tutti i records;</w:t>
      </w:r>
    </w:p>
    <w:p w14:paraId="5E879082" w14:textId="67E77B69" w:rsidR="000E3F93" w:rsidRDefault="000E3F93" w:rsidP="000E3F93">
      <w:pPr>
        <w:pStyle w:val="Paragrafoelenco"/>
        <w:numPr>
          <w:ilvl w:val="0"/>
          <w:numId w:val="17"/>
        </w:numPr>
      </w:pPr>
      <w:r>
        <w:t>visualizzare i record corrispondenti ad un determinato nome;</w:t>
      </w:r>
    </w:p>
    <w:p w14:paraId="4C302BFD" w14:textId="2829E17F" w:rsidR="000E3F93" w:rsidRDefault="000E3F93" w:rsidP="000E3F93">
      <w:pPr>
        <w:pStyle w:val="Paragrafoelenco"/>
        <w:numPr>
          <w:ilvl w:val="0"/>
          <w:numId w:val="17"/>
        </w:numPr>
      </w:pPr>
      <w:r>
        <w:t>aggiungere un nuovo record,</w:t>
      </w:r>
    </w:p>
    <w:p w14:paraId="760FBD60" w14:textId="0D757461" w:rsidR="000E3F93" w:rsidRDefault="000E3F93" w:rsidP="000E3F93">
      <w:pPr>
        <w:pStyle w:val="Paragrafoelenco"/>
        <w:numPr>
          <w:ilvl w:val="0"/>
          <w:numId w:val="17"/>
        </w:numPr>
      </w:pPr>
      <w:r>
        <w:t>cancellare</w:t>
      </w:r>
      <w:r>
        <w:t xml:space="preserve"> i record corrispondenti ad un determinato nome</w:t>
      </w:r>
      <w:r>
        <w:t>.</w:t>
      </w:r>
    </w:p>
    <w:p w14:paraId="54BF87E8" w14:textId="218F7B64" w:rsidR="000E3F93" w:rsidRDefault="000E3F93" w:rsidP="000E3F93">
      <w:pPr>
        <w:pStyle w:val="Titolo2"/>
      </w:pPr>
      <w:r>
        <w:t>step 14</w:t>
      </w:r>
    </w:p>
    <w:p w14:paraId="664C2D52" w14:textId="10E949D7" w:rsidR="000E3F93" w:rsidRDefault="000E3F93" w:rsidP="000E3F93">
      <w:r>
        <w:t xml:space="preserve">All’indirizzo </w:t>
      </w:r>
      <w:r w:rsidRPr="000E3F93">
        <w:rPr>
          <w:rFonts w:ascii="Consolas" w:hAnsi="Consolas"/>
        </w:rPr>
        <w:t>localhost/wmt8/dbinteraction.ph</w:t>
      </w:r>
      <w:r w:rsidRPr="000E3F93">
        <w:rPr>
          <w:rFonts w:ascii="Consolas" w:hAnsi="Consolas"/>
        </w:rPr>
        <w:t>p</w:t>
      </w:r>
      <w:r>
        <w:rPr>
          <w:rFonts w:ascii="Consolas" w:hAnsi="Consolas"/>
        </w:rPr>
        <w:t xml:space="preserve"> </w:t>
      </w:r>
      <w:r>
        <w:t>troviamo l’interfaccia che dopo il login ci permette di interagire con il nostro db per le operazioni sopra indicate</w:t>
      </w:r>
      <w:r w:rsidR="00BE52D9">
        <w:t>.</w:t>
      </w:r>
    </w:p>
    <w:p w14:paraId="68F9D12E" w14:textId="31757A1B" w:rsidR="000E3F93" w:rsidRDefault="00BE52D9" w:rsidP="000E3F93">
      <w:r>
        <w:t>Facendo alcune prove:</w:t>
      </w:r>
    </w:p>
    <w:p w14:paraId="75139A73" w14:textId="0D905E1B" w:rsidR="00BE52D9" w:rsidRDefault="00BE52D9" w:rsidP="000E3F93">
      <w:pPr>
        <w:pStyle w:val="Paragrafoelenco"/>
        <w:numPr>
          <w:ilvl w:val="0"/>
          <w:numId w:val="18"/>
        </w:numPr>
      </w:pPr>
      <w:r>
        <w:t>visualizzazione contenuto database:</w:t>
      </w:r>
      <w:r w:rsidRPr="00BE52D9">
        <w:drawing>
          <wp:inline distT="0" distB="0" distL="0" distR="0" wp14:anchorId="6DDEA5F6" wp14:editId="1191CD60">
            <wp:extent cx="4058216" cy="1514686"/>
            <wp:effectExtent l="0" t="0" r="0" b="9525"/>
            <wp:docPr id="96771564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156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8C32" w14:textId="46C9C7C8" w:rsidR="00BE52D9" w:rsidRDefault="00BE52D9" w:rsidP="000E3F93">
      <w:pPr>
        <w:pStyle w:val="Paragrafoelenco"/>
        <w:numPr>
          <w:ilvl w:val="0"/>
          <w:numId w:val="18"/>
        </w:numPr>
      </w:pPr>
      <w:r>
        <w:t>visualizzazione record Giuseppe Verdi:</w:t>
      </w:r>
      <w:r w:rsidRPr="00BE52D9">
        <w:drawing>
          <wp:inline distT="0" distB="0" distL="0" distR="0" wp14:anchorId="6B4B2DCA" wp14:editId="3E288064">
            <wp:extent cx="3934374" cy="1324160"/>
            <wp:effectExtent l="0" t="0" r="0" b="9525"/>
            <wp:docPr id="95808630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863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3998" w14:textId="77777777" w:rsidR="00F21A1A" w:rsidRDefault="00BE52D9" w:rsidP="000E3F93">
      <w:pPr>
        <w:pStyle w:val="Paragrafoelenco"/>
        <w:numPr>
          <w:ilvl w:val="0"/>
          <w:numId w:val="18"/>
        </w:numPr>
      </w:pPr>
      <w:r>
        <w:t>aggiunta record Marco Santoro</w:t>
      </w:r>
      <w:r w:rsidR="00F21A1A">
        <w:t>:</w:t>
      </w:r>
    </w:p>
    <w:p w14:paraId="47DF1CB6" w14:textId="1FE550B0" w:rsidR="00BE52D9" w:rsidRDefault="00BE52D9" w:rsidP="000E3F93">
      <w:pPr>
        <w:pStyle w:val="Paragrafoelenco"/>
        <w:numPr>
          <w:ilvl w:val="0"/>
          <w:numId w:val="18"/>
        </w:numPr>
      </w:pPr>
      <w:r w:rsidRPr="00BE52D9">
        <w:lastRenderedPageBreak/>
        <w:drawing>
          <wp:inline distT="0" distB="0" distL="0" distR="0" wp14:anchorId="1DB07242" wp14:editId="2B070232">
            <wp:extent cx="2725947" cy="1083158"/>
            <wp:effectExtent l="0" t="0" r="0" b="3175"/>
            <wp:docPr id="521794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9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8778" cy="109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4380" w14:textId="6780D31B" w:rsidR="00BE52D9" w:rsidRDefault="00BE52D9" w:rsidP="00F21A1A">
      <w:pPr>
        <w:pStyle w:val="Paragrafoelenco"/>
        <w:numPr>
          <w:ilvl w:val="0"/>
          <w:numId w:val="18"/>
        </w:numPr>
      </w:pPr>
      <w:r w:rsidRPr="00BE52D9">
        <w:drawing>
          <wp:inline distT="0" distB="0" distL="0" distR="0" wp14:anchorId="542FAD64" wp14:editId="441BB576">
            <wp:extent cx="4115374" cy="1638529"/>
            <wp:effectExtent l="0" t="0" r="0" b="0"/>
            <wp:docPr id="166698748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874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39373" w14:textId="6A385C7C" w:rsidR="00BE52D9" w:rsidRDefault="00BE52D9" w:rsidP="00BE52D9">
      <w:pPr>
        <w:pStyle w:val="Paragrafoelenco"/>
        <w:numPr>
          <w:ilvl w:val="0"/>
          <w:numId w:val="18"/>
        </w:numPr>
      </w:pPr>
      <w:r>
        <w:t>dopo aver cancellato Giuseppe Verdi:</w:t>
      </w:r>
    </w:p>
    <w:p w14:paraId="77B831FC" w14:textId="4BC35FD4" w:rsidR="00BE52D9" w:rsidRDefault="00BE52D9" w:rsidP="00F21A1A">
      <w:pPr>
        <w:pStyle w:val="Paragrafoelenco"/>
        <w:numPr>
          <w:ilvl w:val="0"/>
          <w:numId w:val="18"/>
        </w:numPr>
      </w:pPr>
      <w:r w:rsidRPr="00BE52D9">
        <w:drawing>
          <wp:inline distT="0" distB="0" distL="0" distR="0" wp14:anchorId="214020BC" wp14:editId="3434822C">
            <wp:extent cx="3096057" cy="1257475"/>
            <wp:effectExtent l="0" t="0" r="9525" b="0"/>
            <wp:docPr id="63370674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067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C920" w14:textId="0F40EDD9" w:rsidR="00BE52D9" w:rsidRPr="000E3F93" w:rsidRDefault="00BE52D9" w:rsidP="00F21A1A">
      <w:pPr>
        <w:pStyle w:val="Paragrafoelenco"/>
        <w:numPr>
          <w:ilvl w:val="0"/>
          <w:numId w:val="18"/>
        </w:numPr>
      </w:pPr>
      <w:r w:rsidRPr="00BE52D9">
        <w:drawing>
          <wp:inline distT="0" distB="0" distL="0" distR="0" wp14:anchorId="624D8ED1" wp14:editId="546CC80E">
            <wp:extent cx="4286848" cy="1571844"/>
            <wp:effectExtent l="0" t="0" r="0" b="9525"/>
            <wp:docPr id="103800989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098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52D9" w:rsidRPr="000E3F93" w:rsidSect="0089714F">
      <w:footerReference w:type="default" r:id="rId21"/>
      <w:pgSz w:w="11906" w:h="16838" w:code="9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3ABC1" w14:textId="77777777" w:rsidR="00D73E6E" w:rsidRDefault="00D73E6E" w:rsidP="00C6554A">
      <w:pPr>
        <w:spacing w:before="0" w:after="0" w:line="240" w:lineRule="auto"/>
      </w:pPr>
      <w:r>
        <w:separator/>
      </w:r>
    </w:p>
  </w:endnote>
  <w:endnote w:type="continuationSeparator" w:id="0">
    <w:p w14:paraId="6025892A" w14:textId="77777777" w:rsidR="00D73E6E" w:rsidRDefault="00D73E6E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TXinwei">
    <w:charset w:val="86"/>
    <w:family w:val="auto"/>
    <w:pitch w:val="variable"/>
    <w:sig w:usb0="00000001" w:usb1="080F0000" w:usb2="00000010" w:usb3="00000000" w:csb0="0004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E6EA3" w14:textId="77777777" w:rsidR="0034116A" w:rsidRDefault="00ED7C44">
    <w:pPr>
      <w:pStyle w:val="Pidipagina"/>
      <w:rPr>
        <w:noProof/>
      </w:rPr>
    </w:pPr>
    <w:r>
      <w:rPr>
        <w:noProof/>
        <w:lang w:bidi="it-IT"/>
      </w:rPr>
      <w:t xml:space="preserve">Pagina </w:t>
    </w:r>
    <w:r>
      <w:rPr>
        <w:noProof/>
        <w:lang w:bidi="it-IT"/>
      </w:rPr>
      <w:fldChar w:fldCharType="begin"/>
    </w:r>
    <w:r>
      <w:rPr>
        <w:noProof/>
        <w:lang w:bidi="it-IT"/>
      </w:rPr>
      <w:instrText xml:space="preserve"> PAGE  \* Arabic  \* MERGEFORMAT </w:instrText>
    </w:r>
    <w:r>
      <w:rPr>
        <w:noProof/>
        <w:lang w:bidi="it-IT"/>
      </w:rPr>
      <w:fldChar w:fldCharType="separate"/>
    </w:r>
    <w:r w:rsidR="0089714F">
      <w:rPr>
        <w:noProof/>
        <w:lang w:bidi="it-IT"/>
      </w:rPr>
      <w:t>1</w:t>
    </w:r>
    <w:r>
      <w:rPr>
        <w:noProof/>
        <w:lang w:bidi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3B2F0" w14:textId="77777777" w:rsidR="00D73E6E" w:rsidRDefault="00D73E6E" w:rsidP="00C6554A">
      <w:pPr>
        <w:spacing w:before="0" w:after="0" w:line="240" w:lineRule="auto"/>
      </w:pPr>
      <w:r>
        <w:separator/>
      </w:r>
    </w:p>
  </w:footnote>
  <w:footnote w:type="continuationSeparator" w:id="0">
    <w:p w14:paraId="00CEEC93" w14:textId="77777777" w:rsidR="00D73E6E" w:rsidRDefault="00D73E6E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Puntoelenco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2CB37A1A"/>
    <w:multiLevelType w:val="hybridMultilevel"/>
    <w:tmpl w:val="0D6AF6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750304"/>
    <w:multiLevelType w:val="hybridMultilevel"/>
    <w:tmpl w:val="FFDA139C"/>
    <w:lvl w:ilvl="0" w:tplc="8488FD8A">
      <w:numFmt w:val="bullet"/>
      <w:lvlText w:val="-"/>
      <w:lvlJc w:val="left"/>
      <w:pPr>
        <w:ind w:left="720" w:hanging="360"/>
      </w:pPr>
      <w:rPr>
        <w:rFonts w:ascii="Constantia" w:eastAsiaTheme="minorHAnsi" w:hAnsi="Constantia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91D037F"/>
    <w:multiLevelType w:val="hybridMultilevel"/>
    <w:tmpl w:val="AD3ED43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357EB8"/>
    <w:multiLevelType w:val="hybridMultilevel"/>
    <w:tmpl w:val="3F0AE798"/>
    <w:lvl w:ilvl="0" w:tplc="8488FD8A">
      <w:numFmt w:val="bullet"/>
      <w:lvlText w:val="-"/>
      <w:lvlJc w:val="left"/>
      <w:pPr>
        <w:ind w:left="720" w:hanging="360"/>
      </w:pPr>
      <w:rPr>
        <w:rFonts w:ascii="Constantia" w:eastAsiaTheme="minorHAnsi" w:hAnsi="Constantia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5418271">
    <w:abstractNumId w:val="9"/>
  </w:num>
  <w:num w:numId="2" w16cid:durableId="2093624208">
    <w:abstractNumId w:val="8"/>
  </w:num>
  <w:num w:numId="3" w16cid:durableId="1513254972">
    <w:abstractNumId w:val="8"/>
  </w:num>
  <w:num w:numId="4" w16cid:durableId="330792218">
    <w:abstractNumId w:val="9"/>
  </w:num>
  <w:num w:numId="5" w16cid:durableId="350451693">
    <w:abstractNumId w:val="14"/>
  </w:num>
  <w:num w:numId="6" w16cid:durableId="154617183">
    <w:abstractNumId w:val="10"/>
  </w:num>
  <w:num w:numId="7" w16cid:durableId="213662830">
    <w:abstractNumId w:val="11"/>
  </w:num>
  <w:num w:numId="8" w16cid:durableId="1874463710">
    <w:abstractNumId w:val="7"/>
  </w:num>
  <w:num w:numId="9" w16cid:durableId="1431316445">
    <w:abstractNumId w:val="6"/>
  </w:num>
  <w:num w:numId="10" w16cid:durableId="1512181477">
    <w:abstractNumId w:val="5"/>
  </w:num>
  <w:num w:numId="11" w16cid:durableId="1474909931">
    <w:abstractNumId w:val="4"/>
  </w:num>
  <w:num w:numId="12" w16cid:durableId="941840621">
    <w:abstractNumId w:val="3"/>
  </w:num>
  <w:num w:numId="13" w16cid:durableId="1896236550">
    <w:abstractNumId w:val="2"/>
  </w:num>
  <w:num w:numId="14" w16cid:durableId="398943667">
    <w:abstractNumId w:val="1"/>
  </w:num>
  <w:num w:numId="15" w16cid:durableId="1056661952">
    <w:abstractNumId w:val="0"/>
  </w:num>
  <w:num w:numId="16" w16cid:durableId="928731338">
    <w:abstractNumId w:val="12"/>
  </w:num>
  <w:num w:numId="17" w16cid:durableId="1028946247">
    <w:abstractNumId w:val="15"/>
  </w:num>
  <w:num w:numId="18" w16cid:durableId="859313918">
    <w:abstractNumId w:val="13"/>
  </w:num>
  <w:num w:numId="19" w16cid:durableId="40653690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EE7"/>
    <w:rsid w:val="00054BAF"/>
    <w:rsid w:val="000C71E6"/>
    <w:rsid w:val="000E3F93"/>
    <w:rsid w:val="001D0223"/>
    <w:rsid w:val="00250DF4"/>
    <w:rsid w:val="0025459C"/>
    <w:rsid w:val="002554CD"/>
    <w:rsid w:val="00293B83"/>
    <w:rsid w:val="002B4294"/>
    <w:rsid w:val="002B556A"/>
    <w:rsid w:val="002E3F8A"/>
    <w:rsid w:val="002E51F5"/>
    <w:rsid w:val="00333D0D"/>
    <w:rsid w:val="0034116A"/>
    <w:rsid w:val="00491C1A"/>
    <w:rsid w:val="004C049F"/>
    <w:rsid w:val="004F6EE7"/>
    <w:rsid w:val="005000E2"/>
    <w:rsid w:val="006A3CE7"/>
    <w:rsid w:val="006D78EF"/>
    <w:rsid w:val="006F4A74"/>
    <w:rsid w:val="00770020"/>
    <w:rsid w:val="007F2129"/>
    <w:rsid w:val="008744A2"/>
    <w:rsid w:val="0089714F"/>
    <w:rsid w:val="008C65CB"/>
    <w:rsid w:val="00B81C10"/>
    <w:rsid w:val="00BE52D9"/>
    <w:rsid w:val="00C6554A"/>
    <w:rsid w:val="00CE2D74"/>
    <w:rsid w:val="00D32A16"/>
    <w:rsid w:val="00D73E6E"/>
    <w:rsid w:val="00DD6CFD"/>
    <w:rsid w:val="00ED7C44"/>
    <w:rsid w:val="00F12F8C"/>
    <w:rsid w:val="00F21506"/>
    <w:rsid w:val="00F21A1A"/>
    <w:rsid w:val="00FA6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9BACF"/>
  <w15:chartTrackingRefBased/>
  <w15:docId w15:val="{877601AF-F7AD-4B94-8022-CDFE6184C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it-IT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33D0D"/>
  </w:style>
  <w:style w:type="paragraph" w:styleId="Titolo1">
    <w:name w:val="heading 1"/>
    <w:basedOn w:val="Normale"/>
    <w:next w:val="Normale"/>
    <w:link w:val="Titolo1Carattere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Informazionidicontatto">
    <w:name w:val="Informazioni di contatto"/>
    <w:basedOn w:val="Normale"/>
    <w:uiPriority w:val="4"/>
    <w:qFormat/>
    <w:rsid w:val="00C6554A"/>
    <w:pPr>
      <w:spacing w:before="0" w:after="0"/>
      <w:jc w:val="center"/>
    </w:pPr>
  </w:style>
  <w:style w:type="paragraph" w:styleId="Puntoelenco">
    <w:name w:val="List Bullet"/>
    <w:basedOn w:val="Normale"/>
    <w:uiPriority w:val="10"/>
    <w:unhideWhenUsed/>
    <w:qFormat/>
    <w:rsid w:val="00C6554A"/>
    <w:pPr>
      <w:numPr>
        <w:numId w:val="4"/>
      </w:numPr>
    </w:pPr>
  </w:style>
  <w:style w:type="paragraph" w:styleId="Titolo">
    <w:name w:val="Title"/>
    <w:basedOn w:val="Normale"/>
    <w:link w:val="TitoloCarattere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oloCarattere">
    <w:name w:val="Titolo Carattere"/>
    <w:basedOn w:val="Carpredefinitoparagrafo"/>
    <w:link w:val="Titolo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ottotitolo">
    <w:name w:val="Subtitle"/>
    <w:basedOn w:val="Normale"/>
    <w:link w:val="SottotitoloCarattere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ottotitoloCarattere">
    <w:name w:val="Sottotitolo Carattere"/>
    <w:basedOn w:val="Carpredefinitoparagrafo"/>
    <w:link w:val="Sottotitolo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Pidipagina">
    <w:name w:val="footer"/>
    <w:basedOn w:val="Normale"/>
    <w:link w:val="PidipaginaCarattere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6554A"/>
    <w:rPr>
      <w:caps/>
    </w:rPr>
  </w:style>
  <w:style w:type="paragraph" w:customStyle="1" w:styleId="Foto">
    <w:name w:val="Foto"/>
    <w:basedOn w:val="Normale"/>
    <w:uiPriority w:val="1"/>
    <w:qFormat/>
    <w:rsid w:val="00C6554A"/>
    <w:pPr>
      <w:spacing w:before="0" w:after="0" w:line="240" w:lineRule="auto"/>
      <w:jc w:val="center"/>
    </w:pPr>
  </w:style>
  <w:style w:type="paragraph" w:styleId="Intestazione">
    <w:name w:val="header"/>
    <w:basedOn w:val="Normale"/>
    <w:link w:val="IntestazioneCarattere"/>
    <w:uiPriority w:val="99"/>
    <w:unhideWhenUsed/>
    <w:rsid w:val="00C6554A"/>
    <w:pPr>
      <w:spacing w:before="0"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Numeroelenco">
    <w:name w:val="List Number"/>
    <w:basedOn w:val="Normale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Enfasiintensa">
    <w:name w:val="Intense Emphasis"/>
    <w:basedOn w:val="Carpredefinitoparagrafo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semiHidden/>
    <w:rsid w:val="00C6554A"/>
    <w:rPr>
      <w:i/>
      <w:iCs/>
      <w:color w:val="007789" w:themeColor="accent1" w:themeShade="BF"/>
    </w:rPr>
  </w:style>
  <w:style w:type="character" w:styleId="Riferimentointenso">
    <w:name w:val="Intense Reference"/>
    <w:basedOn w:val="Carpredefinitoparagrafo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C6554A"/>
    <w:rPr>
      <w:rFonts w:ascii="Segoe UI" w:hAnsi="Segoe UI" w:cs="Segoe UI"/>
      <w:szCs w:val="18"/>
    </w:rPr>
  </w:style>
  <w:style w:type="paragraph" w:styleId="Testodelblocco">
    <w:name w:val="Block Text"/>
    <w:basedOn w:val="Normale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Corpodeltesto3">
    <w:name w:val="Body Text 3"/>
    <w:basedOn w:val="Normale"/>
    <w:link w:val="Corpodeltesto3Carattere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semiHidden/>
    <w:rsid w:val="00C6554A"/>
    <w:rPr>
      <w:szCs w:val="16"/>
    </w:rPr>
  </w:style>
  <w:style w:type="paragraph" w:styleId="Rientrocorpodeltesto3">
    <w:name w:val="Body Text Indent 3"/>
    <w:basedOn w:val="Normale"/>
    <w:link w:val="Rientrocorpodeltesto3Carattere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Rientrocorpodeltesto3Carattere">
    <w:name w:val="Rientro corpo del testo 3 Carattere"/>
    <w:basedOn w:val="Carpredefinitoparagrafo"/>
    <w:link w:val="Rientrocorpodeltesto3"/>
    <w:uiPriority w:val="99"/>
    <w:semiHidden/>
    <w:rsid w:val="00C6554A"/>
    <w:rPr>
      <w:szCs w:val="16"/>
    </w:rPr>
  </w:style>
  <w:style w:type="character" w:styleId="Rimandocommento">
    <w:name w:val="annotation reference"/>
    <w:basedOn w:val="Carpredefinitoparagrafo"/>
    <w:uiPriority w:val="99"/>
    <w:semiHidden/>
    <w:unhideWhenUsed/>
    <w:rsid w:val="00C6554A"/>
    <w:rPr>
      <w:sz w:val="22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C6554A"/>
    <w:rPr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C6554A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C6554A"/>
    <w:rPr>
      <w:b/>
      <w:bCs/>
      <w:szCs w:val="20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C6554A"/>
    <w:rPr>
      <w:rFonts w:ascii="Segoe UI" w:hAnsi="Segoe UI" w:cs="Segoe UI"/>
      <w:szCs w:val="16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C6554A"/>
    <w:rPr>
      <w:szCs w:val="20"/>
    </w:rPr>
  </w:style>
  <w:style w:type="paragraph" w:styleId="Indirizzomittente">
    <w:name w:val="envelope return"/>
    <w:basedOn w:val="Normale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Collegamentovisitato">
    <w:name w:val="FollowedHyperlink"/>
    <w:basedOn w:val="Carpredefinitoparagrafo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C6554A"/>
    <w:rPr>
      <w:szCs w:val="20"/>
    </w:rPr>
  </w:style>
  <w:style w:type="character" w:styleId="CodiceHTML">
    <w:name w:val="HTML Code"/>
    <w:basedOn w:val="Carpredefinitoparagrafo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TastieraHTML">
    <w:name w:val="HTML Keyboard"/>
    <w:basedOn w:val="Carpredefinitoparagrafo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C6554A"/>
    <w:rPr>
      <w:rFonts w:ascii="Consolas" w:hAnsi="Consolas"/>
      <w:szCs w:val="20"/>
    </w:rPr>
  </w:style>
  <w:style w:type="character" w:styleId="MacchinadascrivereHTML">
    <w:name w:val="HTML Typewriter"/>
    <w:basedOn w:val="Carpredefinitoparagrafo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Collegamentoipertestuale">
    <w:name w:val="Hyperlink"/>
    <w:basedOn w:val="Carpredefinitoparagrafo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Testomacro">
    <w:name w:val="macro"/>
    <w:link w:val="TestomacroCarattere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semiHidden/>
    <w:rsid w:val="00C6554A"/>
    <w:rPr>
      <w:rFonts w:ascii="Consolas" w:hAnsi="Consolas"/>
      <w:szCs w:val="20"/>
    </w:rPr>
  </w:style>
  <w:style w:type="character" w:styleId="Testosegnaposto">
    <w:name w:val="Placeholder Text"/>
    <w:basedOn w:val="Carpredefinitoparagrafo"/>
    <w:uiPriority w:val="99"/>
    <w:semiHidden/>
    <w:rsid w:val="00C6554A"/>
    <w:rPr>
      <w:color w:val="595959" w:themeColor="text1" w:themeTint="A6"/>
    </w:rPr>
  </w:style>
  <w:style w:type="paragraph" w:styleId="Testonormale">
    <w:name w:val="Plain Text"/>
    <w:basedOn w:val="Normale"/>
    <w:link w:val="TestonormaleCarattere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semiHidden/>
    <w:rsid w:val="00C6554A"/>
    <w:rPr>
      <w:rFonts w:ascii="Consolas" w:hAnsi="Consolas"/>
      <w:szCs w:val="21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paragraph" w:customStyle="1" w:styleId="F2243549D23547388115FF2233A931DF">
    <w:name w:val="F2243549D23547388115FF2233A931DF"/>
    <w:rsid w:val="004F6EE7"/>
    <w:pPr>
      <w:spacing w:before="0" w:after="160" w:line="278" w:lineRule="auto"/>
    </w:pPr>
    <w:rPr>
      <w:rFonts w:eastAsiaTheme="minorEastAsia"/>
      <w:color w:val="auto"/>
      <w:kern w:val="2"/>
      <w:sz w:val="24"/>
      <w:szCs w:val="24"/>
      <w:lang w:eastAsia="it-IT"/>
      <w14:ligatures w14:val="standardContextual"/>
    </w:rPr>
  </w:style>
  <w:style w:type="paragraph" w:styleId="Paragrafoelenco">
    <w:name w:val="List Paragraph"/>
    <w:basedOn w:val="Normale"/>
    <w:uiPriority w:val="34"/>
    <w:unhideWhenUsed/>
    <w:qFormat/>
    <w:rsid w:val="000E3F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int\AppData\Roaming\Microsoft\Templates\Tesina%20con%20f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Tesina con foto.dotx</Template>
  <TotalTime>46</TotalTime>
  <Pages>6</Pages>
  <Words>456</Words>
  <Characters>2605</Characters>
  <Application>Microsoft Office Word</Application>
  <DocSecurity>0</DocSecurity>
  <Lines>21</Lines>
  <Paragraphs>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Santoro</dc:creator>
  <cp:keywords/>
  <dc:description/>
  <cp:lastModifiedBy>Marco Santoro</cp:lastModifiedBy>
  <cp:revision>3</cp:revision>
  <dcterms:created xsi:type="dcterms:W3CDTF">2026-06-09T17:41:00Z</dcterms:created>
  <dcterms:modified xsi:type="dcterms:W3CDTF">2026-06-09T17:54:00Z</dcterms:modified>
</cp:coreProperties>
</file>