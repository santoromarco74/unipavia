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C31B" w14:textId="4750B324" w:rsidR="001273C1" w:rsidRPr="00D23178" w:rsidRDefault="00000000" w:rsidP="00CB2606">
      <w:pPr>
        <w:pStyle w:val="Titolo"/>
        <w:tabs>
          <w:tab w:val="left" w:pos="9303"/>
          <w:tab w:val="right" w:pos="10092"/>
        </w:tabs>
      </w:pPr>
      <w:sdt>
        <w:sdtPr>
          <w:id w:val="-1675106444"/>
          <w:placeholder>
            <w:docPart w:val="2CC616EBEE8B406ABFAC9C9D09853222"/>
          </w:placeholder>
          <w15:appearance w15:val="hidden"/>
        </w:sdtPr>
        <w:sdtContent>
          <w:r w:rsidR="000E6711">
            <w:t xml:space="preserve">Lab. </w:t>
          </w:r>
          <w:r w:rsidR="00D63934">
            <w:t>7</w:t>
          </w:r>
          <w:r w:rsidR="000E6711">
            <w:t xml:space="preserve"> - jquery</w:t>
          </w:r>
        </w:sdtContent>
      </w:sdt>
      <w:r w:rsidR="00CB2606">
        <w:tab/>
      </w:r>
      <w:r w:rsidR="00CB2606">
        <w:tab/>
      </w:r>
    </w:p>
    <w:p w14:paraId="46CCE004" w14:textId="3670D1E6" w:rsidR="00E0401F" w:rsidRPr="00D23178" w:rsidRDefault="000E6711" w:rsidP="00E0401F">
      <w:pPr>
        <w:pStyle w:val="Titolo"/>
      </w:pPr>
      <w:r>
        <w:t>web and multimedia</w:t>
      </w:r>
    </w:p>
    <w:p w14:paraId="3CBAC103" w14:textId="77777777" w:rsidR="0089777F" w:rsidRPr="00D23178" w:rsidRDefault="00E0401F" w:rsidP="008F0570">
      <w:r w:rsidRPr="00D23178"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13A347DA" wp14:editId="16D02ED3">
                <wp:simplePos x="0" y="0"/>
                <wp:positionH relativeFrom="column">
                  <wp:posOffset>-914400</wp:posOffset>
                </wp:positionH>
                <wp:positionV relativeFrom="page">
                  <wp:align>top</wp:align>
                </wp:positionV>
                <wp:extent cx="8198485" cy="2057400"/>
                <wp:effectExtent l="0" t="0" r="0" b="0"/>
                <wp:wrapNone/>
                <wp:docPr id="68" name="Rettangolo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8485" cy="2057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E48C9" id="Rettangolo 68" o:spid="_x0000_s1026" alt="&quot;&quot;" style="position:absolute;margin-left:-1in;margin-top:0;width:645.55pt;height:16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" fillcolor="#4472c4 [3204]" stroked="f" strokeweight="1pt">
                <w10:wrap anchory="page"/>
                <w10:anchorlock/>
              </v:rect>
            </w:pict>
          </mc:Fallback>
        </mc:AlternateContent>
      </w:r>
    </w:p>
    <w:p w14:paraId="638B5579" w14:textId="0AE07FAF" w:rsidR="005140CB" w:rsidRPr="00D23178" w:rsidRDefault="000E6711" w:rsidP="000B112D">
      <w:pPr>
        <w:pStyle w:val="Sottotitolo"/>
      </w:pPr>
      <w:r>
        <w:t>corso di web and multimedia technologies</w:t>
      </w:r>
    </w:p>
    <w:tbl>
      <w:tblPr>
        <w:tblStyle w:val="Tabellasuggerimento"/>
        <w:tblW w:w="5000" w:type="pct"/>
        <w:jc w:val="center"/>
        <w:tblLook w:val="04A0" w:firstRow="1" w:lastRow="0" w:firstColumn="1" w:lastColumn="0" w:noHBand="0" w:noVBand="1"/>
        <w:tblDescription w:val="Tabella layout"/>
      </w:tblPr>
      <w:tblGrid>
        <w:gridCol w:w="622"/>
        <w:gridCol w:w="9470"/>
      </w:tblGrid>
      <w:tr w:rsidR="0085761F" w:rsidRPr="00D23178" w14:paraId="1BC01296" w14:textId="77777777" w:rsidTr="00E040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735AE470" w14:textId="77777777" w:rsidR="0085761F" w:rsidRPr="00D23178" w:rsidRDefault="003C0DAF" w:rsidP="00E0401F">
            <w:pPr>
              <w:spacing w:after="180" w:line="288" w:lineRule="auto"/>
              <w:jc w:val="both"/>
            </w:pPr>
            <w:r w:rsidRPr="00D23178">
              <w:rPr>
                <w:noProof/>
                <w:lang w:bidi="it-IT"/>
              </w:rPr>
              <w:drawing>
                <wp:inline distT="0" distB="0" distL="0" distR="0" wp14:anchorId="7906517E" wp14:editId="02713F3F">
                  <wp:extent cx="285316" cy="285316"/>
                  <wp:effectExtent l="0" t="0" r="0" b="0"/>
                  <wp:docPr id="69" name="Elemento grafico 69" descr="Mano alzata con riempimento a tinta un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lemento grafico 36" descr="Mano alzata con riempimento a tinta unita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2" cy="29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45E5C3D5" w14:textId="552FDCD2" w:rsidR="00E6377E" w:rsidRPr="00E6377E" w:rsidRDefault="00E6377E" w:rsidP="00E6377E">
            <w:pPr>
              <w:pStyle w:val="Testosuggeri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377E">
              <w:rPr>
                <w:bCs/>
              </w:rPr>
              <w:t>jQuery</w:t>
            </w:r>
            <w:r w:rsidRPr="00E6377E">
              <w:t xml:space="preserve"> è una storica ed estremamente popolare </w:t>
            </w:r>
            <w:r w:rsidRPr="00E6377E">
              <w:rPr>
                <w:bCs/>
              </w:rPr>
              <w:t>libreria JavaScript</w:t>
            </w:r>
            <w:r w:rsidRPr="00E6377E">
              <w:t>. È stata creata nel 2006 con l'obiettivo principale di semplificare drasticamente la manipolazione del DOM (Document Object Model), la gestione degli eventi, le animazioni e le chiamate AJAX, rendendo il codice compatibile con tutti i browser dell'epoca, che spesso interpretavano JavaScript in modi molto diversi.</w:t>
            </w:r>
          </w:p>
          <w:p w14:paraId="1A969148" w14:textId="137340D0" w:rsidR="00E6377E" w:rsidRPr="00E6377E" w:rsidRDefault="00E6377E" w:rsidP="00E6377E">
            <w:pPr>
              <w:pStyle w:val="Testosuggeri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Pr="00E6377E">
              <w:t>l suo motto è stato per ann</w:t>
            </w:r>
            <w:r>
              <w:t>, ed è tutt’ora</w:t>
            </w:r>
            <w:r w:rsidRPr="00E6377E">
              <w:t>: "Write less, do more" (Scrivi meno, ottieni di più).</w:t>
            </w:r>
          </w:p>
          <w:p w14:paraId="1FEE8063" w14:textId="1D5034E6" w:rsidR="0085761F" w:rsidRPr="00D23178" w:rsidRDefault="0085761F" w:rsidP="00E0401F">
            <w:pPr>
              <w:pStyle w:val="Testosuggeri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295B5F2" w14:textId="77777777" w:rsidR="00017EFD" w:rsidRPr="00D23178" w:rsidRDefault="00017EFD" w:rsidP="005140CB">
      <w:pPr>
        <w:pStyle w:val="Nessunaspaziatura"/>
      </w:pPr>
    </w:p>
    <w:p w14:paraId="3471DA42" w14:textId="77777777" w:rsidR="001273C1" w:rsidRPr="00D23178" w:rsidRDefault="00000000" w:rsidP="005140CB">
      <w:pPr>
        <w:pStyle w:val="Titolo1"/>
      </w:pPr>
      <w:sdt>
        <w:sdtPr>
          <w:alias w:val="Panoramica:"/>
          <w:tag w:val="Panoramica:"/>
          <w:id w:val="-1324508684"/>
          <w:placeholder>
            <w:docPart w:val="E005DAA498D44CA5B264EFB73E775BC7"/>
          </w:placeholder>
          <w:temporary/>
          <w:showingPlcHdr/>
          <w15:appearance w15:val="hidden"/>
        </w:sdtPr>
        <w:sdtContent>
          <w:r w:rsidR="00386778" w:rsidRPr="00D23178">
            <w:rPr>
              <w:lang w:bidi="it-IT"/>
            </w:rPr>
            <w:t>Panoramica</w:t>
          </w:r>
        </w:sdtContent>
      </w:sdt>
    </w:p>
    <w:tbl>
      <w:tblPr>
        <w:tblStyle w:val="Tabellasuggerimento"/>
        <w:tblW w:w="5000" w:type="pct"/>
        <w:tblLook w:val="04A0" w:firstRow="1" w:lastRow="0" w:firstColumn="1" w:lastColumn="0" w:noHBand="0" w:noVBand="1"/>
        <w:tblDescription w:val="Tabella layout"/>
      </w:tblPr>
      <w:tblGrid>
        <w:gridCol w:w="622"/>
        <w:gridCol w:w="9470"/>
      </w:tblGrid>
      <w:tr w:rsidR="00386778" w:rsidRPr="00D23178" w14:paraId="319D9134" w14:textId="77777777" w:rsidTr="004100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0ECEEB8C" w14:textId="77777777" w:rsidR="00386778" w:rsidRPr="00D23178" w:rsidRDefault="007C13B2" w:rsidP="004D39A3">
            <w:pPr>
              <w:rPr>
                <w:color w:val="4472C4" w:themeColor="accent1"/>
              </w:rPr>
            </w:pPr>
            <w:r w:rsidRPr="00D23178">
              <w:rPr>
                <w:noProof/>
                <w:lang w:bidi="it-IT"/>
              </w:rPr>
              <w:drawing>
                <wp:inline distT="0" distB="0" distL="0" distR="0" wp14:anchorId="7FE522FF" wp14:editId="147C9F27">
                  <wp:extent cx="285316" cy="285316"/>
                  <wp:effectExtent l="0" t="0" r="0" b="0"/>
                  <wp:docPr id="56" name="Elemento grafico 56" descr="Mano alzata con riempimento a tinta un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lemento grafico 36" descr="Mano alzata con riempimento a tinta unita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2" cy="29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332F1DF8" w14:textId="1E4EEEE7" w:rsidR="00386778" w:rsidRPr="00D23178" w:rsidRDefault="00E6377E" w:rsidP="004D39A3">
            <w:pPr>
              <w:pStyle w:val="Testosuggeri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Questa esercitazione è basata sull’utilizzo di jQuery e di una piccola applicazione all’interno di una pagina web.</w:t>
            </w:r>
          </w:p>
        </w:tc>
      </w:tr>
    </w:tbl>
    <w:p w14:paraId="232E447D" w14:textId="0ABB7FD0" w:rsidR="00E6377E" w:rsidRDefault="00E6377E" w:rsidP="00E6377E">
      <w:pPr>
        <w:pStyle w:val="Titolo2"/>
      </w:pPr>
      <w:r>
        <w:t>Step 1</w:t>
      </w:r>
    </w:p>
    <w:p w14:paraId="1779B229" w14:textId="23A1F76E" w:rsidR="00E6377E" w:rsidRDefault="00E6377E" w:rsidP="00E6377E">
      <w:r>
        <w:t xml:space="preserve">Innanzitutto, andiamo a creare le due directory </w:t>
      </w:r>
      <w:r w:rsidRPr="00E6377E">
        <w:rPr>
          <w:rFonts w:ascii="Consolas" w:hAnsi="Consolas"/>
        </w:rPr>
        <w:t>jquery</w:t>
      </w:r>
      <w:r>
        <w:t xml:space="preserve"> e </w:t>
      </w:r>
      <w:r w:rsidRPr="00E6377E">
        <w:rPr>
          <w:rFonts w:ascii="Consolas" w:hAnsi="Consolas"/>
        </w:rPr>
        <w:t>jquery1</w:t>
      </w:r>
    </w:p>
    <w:p w14:paraId="1810D98B" w14:textId="3749AAE7" w:rsidR="00E6377E" w:rsidRDefault="00E6377E" w:rsidP="00E6377E">
      <w:r w:rsidRPr="00E6377E">
        <w:rPr>
          <w:noProof/>
        </w:rPr>
        <w:drawing>
          <wp:inline distT="0" distB="0" distL="0" distR="0" wp14:anchorId="202E212F" wp14:editId="2E324F90">
            <wp:extent cx="3933645" cy="1412078"/>
            <wp:effectExtent l="0" t="0" r="0" b="0"/>
            <wp:docPr id="8521221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22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8190" cy="14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5721" w14:textId="7F20AA32" w:rsidR="001273C1" w:rsidRPr="00D23178" w:rsidRDefault="00E6377E" w:rsidP="00E6377E">
      <w:pPr>
        <w:pStyle w:val="Titolo2"/>
      </w:pPr>
      <w:r>
        <w:t>Step 2</w:t>
      </w:r>
    </w:p>
    <w:p w14:paraId="06238A1F" w14:textId="0C047911" w:rsidR="000B3197" w:rsidRDefault="00E6377E">
      <w:r>
        <w:t>Passiamo poi al</w:t>
      </w:r>
      <w:r w:rsidR="000E6711">
        <w:t xml:space="preserve"> download </w:t>
      </w:r>
      <w:r w:rsidR="006F3428">
        <w:t xml:space="preserve">del sorgente di </w:t>
      </w:r>
      <w:r w:rsidR="000E6711">
        <w:t xml:space="preserve">jQuery </w:t>
      </w:r>
      <w:r w:rsidR="006F3428">
        <w:t>3.7.1 e lo andiamo a mettere nella cartella jquery1; più avanti andremo ad impostare il percorso all’interno della pagina HTML.</w:t>
      </w:r>
      <w:r w:rsidR="000E6711">
        <w:t xml:space="preserve"> </w:t>
      </w:r>
    </w:p>
    <w:p w14:paraId="56B032A2" w14:textId="50BCF415" w:rsidR="0061250B" w:rsidRPr="00D23178" w:rsidRDefault="0061250B">
      <w:r w:rsidRPr="0061250B">
        <w:rPr>
          <w:noProof/>
        </w:rPr>
        <w:drawing>
          <wp:inline distT="0" distB="0" distL="0" distR="0" wp14:anchorId="7BECB047" wp14:editId="42338E27">
            <wp:extent cx="5982535" cy="1562318"/>
            <wp:effectExtent l="0" t="0" r="0" b="0"/>
            <wp:docPr id="2933395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39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8B73" w14:textId="06D52069" w:rsidR="00E6377E" w:rsidRDefault="00E6377E" w:rsidP="00E6377E">
      <w:pPr>
        <w:pStyle w:val="Titolo2"/>
      </w:pPr>
      <w:r>
        <w:lastRenderedPageBreak/>
        <w:t>Step 3</w:t>
      </w:r>
    </w:p>
    <w:p w14:paraId="44E021CD" w14:textId="41A5F93E" w:rsidR="00E6377E" w:rsidRDefault="00E6377E" w:rsidP="00E6377E">
      <w:pPr>
        <w:rPr>
          <w:rFonts w:ascii="Consolas" w:hAnsi="Consolas"/>
        </w:rPr>
      </w:pPr>
      <w:r>
        <w:t xml:space="preserve">Procediamo con il download degli elementi indicati e li mettiamo nella cartella </w:t>
      </w:r>
      <w:r>
        <w:rPr>
          <w:rFonts w:ascii="Consolas" w:hAnsi="Consolas"/>
        </w:rPr>
        <w:t>jquery1:</w:t>
      </w:r>
    </w:p>
    <w:p w14:paraId="13A998BB" w14:textId="56B9F866" w:rsidR="00E6377E" w:rsidRDefault="00E6377E" w:rsidP="00E6377E">
      <w:pPr>
        <w:rPr>
          <w:rFonts w:ascii="Consolas" w:hAnsi="Consolas"/>
        </w:rPr>
      </w:pPr>
    </w:p>
    <w:p w14:paraId="7AFC5392" w14:textId="3730A03A" w:rsidR="0061250B" w:rsidRPr="00E6377E" w:rsidRDefault="0061250B" w:rsidP="00E6377E">
      <w:pPr>
        <w:rPr>
          <w:rFonts w:ascii="Consolas" w:hAnsi="Consolas"/>
        </w:rPr>
      </w:pPr>
      <w:r w:rsidRPr="0061250B">
        <w:rPr>
          <w:rFonts w:ascii="Consolas" w:hAnsi="Consolas"/>
          <w:noProof/>
        </w:rPr>
        <w:drawing>
          <wp:inline distT="0" distB="0" distL="0" distR="0" wp14:anchorId="5F7F9960" wp14:editId="315C08A7">
            <wp:extent cx="4045788" cy="2483232"/>
            <wp:effectExtent l="0" t="0" r="0" b="0"/>
            <wp:docPr id="10238025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02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976" cy="249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95F9" w14:textId="471BE055" w:rsidR="00E6377E" w:rsidRDefault="006F3428" w:rsidP="006F3428">
      <w:pPr>
        <w:pStyle w:val="Titolo2"/>
      </w:pPr>
      <w:r>
        <w:t>Step 4</w:t>
      </w:r>
    </w:p>
    <w:p w14:paraId="46B33CC5" w14:textId="14357C43" w:rsidR="006F3428" w:rsidRDefault="006F3428" w:rsidP="006F3428">
      <w:r>
        <w:t>Nella cartella jquery1 andiamo a creare la pagina HTML index.html, che ci serve per la nostra dimostrazione</w:t>
      </w:r>
      <w:r w:rsidR="0061250B">
        <w:t xml:space="preserve">; in pratica la pagina combinerà gli elementi che abbiamo scaricato con una serie di effetti visivi, che si trovano nel file esterno </w:t>
      </w:r>
      <w:r w:rsidR="0061250B" w:rsidRPr="0061250B">
        <w:rPr>
          <w:rFonts w:ascii="Consolas" w:hAnsi="Consolas"/>
        </w:rPr>
        <w:t>init.js</w:t>
      </w:r>
      <w:r w:rsidR="0061250B">
        <w:t>.</w:t>
      </w:r>
    </w:p>
    <w:p w14:paraId="5D96E1E3" w14:textId="6EEB200F" w:rsidR="009B7DF9" w:rsidRDefault="009B7DF9" w:rsidP="009B7DF9">
      <w:pPr>
        <w:pStyle w:val="Titolo2"/>
      </w:pPr>
      <w:r>
        <w:t>Step 5</w:t>
      </w:r>
    </w:p>
    <w:p w14:paraId="40CFD535" w14:textId="7B55E09B" w:rsidR="009B7DF9" w:rsidRPr="009B7DF9" w:rsidRDefault="009B7DF9" w:rsidP="009B7DF9">
      <w:r>
        <w:t>in jquery1 andremo quindi a realizzare il file init.js, che come abbiamo detto contiene gli effetti di visualizzazione e transizione per gli elementi scaricati.</w:t>
      </w:r>
    </w:p>
    <w:p w14:paraId="42B043F2" w14:textId="5D56CED0" w:rsidR="009B7DF9" w:rsidRDefault="009B7DF9" w:rsidP="009B7DF9">
      <w:pPr>
        <w:pStyle w:val="Titolo2"/>
      </w:pPr>
      <w:r>
        <w:t>Step 6</w:t>
      </w:r>
    </w:p>
    <w:p w14:paraId="00D629EF" w14:textId="71DD002A" w:rsidR="009B7DF9" w:rsidRDefault="009B7DF9" w:rsidP="009B7DF9">
      <w:r>
        <w:t>Successivamente andiamo ad eseguire il file index.html con un browser (ad. es. Chrome o Firefox) e vediamo il risultato, in allegato a questa relazione trovate il video dell’esecuzione del programma.</w:t>
      </w:r>
    </w:p>
    <w:p w14:paraId="7BB4000B" w14:textId="06A681A5" w:rsidR="009B7DF9" w:rsidRDefault="009B7DF9" w:rsidP="00E87A96">
      <w:r w:rsidRPr="009B7DF9">
        <w:rPr>
          <w:noProof/>
        </w:rPr>
        <w:drawing>
          <wp:inline distT="0" distB="0" distL="0" distR="0" wp14:anchorId="3CC8391C" wp14:editId="36A67D5E">
            <wp:extent cx="4398440" cy="2665562"/>
            <wp:effectExtent l="0" t="0" r="2540" b="1905"/>
            <wp:docPr id="18820344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34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4437" cy="268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2955" w14:textId="77777777" w:rsidR="009B7DF9" w:rsidRDefault="009B7DF9" w:rsidP="009B7DF9"/>
    <w:p w14:paraId="501E8393" w14:textId="30A3C30D" w:rsidR="0061250B" w:rsidRDefault="00E87A96" w:rsidP="00E87A96">
      <w:pPr>
        <w:pStyle w:val="Titolo2"/>
      </w:pPr>
      <w:r>
        <w:lastRenderedPageBreak/>
        <w:t>Step 7</w:t>
      </w:r>
    </w:p>
    <w:p w14:paraId="55944099" w14:textId="19F52B48" w:rsidR="006F3428" w:rsidRDefault="00E87A96" w:rsidP="006F3428">
      <w:r>
        <w:t>Andiamo a creare una seconda cartella chiamata jquery2</w:t>
      </w:r>
    </w:p>
    <w:p w14:paraId="68D7C93C" w14:textId="7C0A7DAC" w:rsidR="00E87A96" w:rsidRDefault="00E87A96" w:rsidP="006F3428">
      <w:r w:rsidRPr="00E87A96">
        <w:rPr>
          <w:noProof/>
        </w:rPr>
        <w:drawing>
          <wp:inline distT="0" distB="0" distL="0" distR="0" wp14:anchorId="39841EE7" wp14:editId="64FC6B87">
            <wp:extent cx="3735238" cy="1359570"/>
            <wp:effectExtent l="0" t="0" r="0" b="0"/>
            <wp:docPr id="15555967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96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2907" cy="136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50EE" w14:textId="06B5A0BA" w:rsidR="006F3428" w:rsidRDefault="00E87A96" w:rsidP="00E87A96">
      <w:pPr>
        <w:pStyle w:val="Titolo2"/>
      </w:pPr>
      <w:r>
        <w:t>Step 8</w:t>
      </w:r>
    </w:p>
    <w:p w14:paraId="5577941B" w14:textId="4CC3D437" w:rsidR="00120591" w:rsidRDefault="00120591" w:rsidP="00120591">
      <w:r>
        <w:t>Nella cartella appena creata andiamo ad inserire un nuovo index.html, con lo scopo di creare un effetto slide di una barra posta in alto della pagina; una volta che si clicca sulla barra in alto, la pagina apre un secondo pannello con una scritta.</w:t>
      </w:r>
    </w:p>
    <w:p w14:paraId="3D212117" w14:textId="2F908AEE" w:rsidR="00120591" w:rsidRDefault="00120591" w:rsidP="00120591">
      <w:r>
        <w:t>Nella creazione della pagina, bisogna aver cura di inserire il percorso del codice sorgente di jQuery.</w:t>
      </w:r>
    </w:p>
    <w:p w14:paraId="3AA92169" w14:textId="4EB632D8" w:rsidR="00E87A96" w:rsidRDefault="00E87A96" w:rsidP="00E87A96">
      <w:pPr>
        <w:pStyle w:val="Titolo2"/>
      </w:pPr>
      <w:r>
        <w:t>Step 9</w:t>
      </w:r>
    </w:p>
    <w:p w14:paraId="5CB3B729" w14:textId="0EB24392" w:rsidR="00120591" w:rsidRPr="00120591" w:rsidRDefault="00120591" w:rsidP="00120591">
      <w:r>
        <w:t>Eseguendo la pagina si ottiene quanto segue:</w:t>
      </w:r>
    </w:p>
    <w:p w14:paraId="7D568FD3" w14:textId="6BFE3297" w:rsidR="00017EFD" w:rsidRPr="00D23178" w:rsidRDefault="00120591">
      <w:r w:rsidRPr="00120591">
        <w:rPr>
          <w:noProof/>
        </w:rPr>
        <w:drawing>
          <wp:inline distT="0" distB="0" distL="0" distR="0" wp14:anchorId="11E7BE19" wp14:editId="5E8B4B84">
            <wp:extent cx="4781549" cy="1820892"/>
            <wp:effectExtent l="0" t="0" r="635" b="8255"/>
            <wp:docPr id="7989351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35141" name=""/>
                    <pic:cNvPicPr/>
                  </pic:nvPicPr>
                  <pic:blipFill rotWithShape="1">
                    <a:blip r:embed="rId15"/>
                    <a:srcRect t="9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217" cy="1821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6536C" w14:textId="77777777" w:rsidR="008C2860" w:rsidRPr="00D23178" w:rsidRDefault="008C2860">
      <w:r w:rsidRPr="00D23178">
        <w:rPr>
          <w:lang w:bidi="it-IT"/>
        </w:rPr>
        <w:br w:type="page"/>
      </w:r>
    </w:p>
    <w:sectPr w:rsidR="008C2860" w:rsidRPr="00D23178" w:rsidSect="00D23178">
      <w:footerReference w:type="default" r:id="rId16"/>
      <w:pgSz w:w="11906" w:h="16838" w:code="9"/>
      <w:pgMar w:top="720" w:right="907" w:bottom="720" w:left="90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5DCA3" w14:textId="77777777" w:rsidR="008D45D9" w:rsidRDefault="008D45D9">
      <w:pPr>
        <w:spacing w:after="0" w:line="240" w:lineRule="auto"/>
      </w:pPr>
      <w:r>
        <w:separator/>
      </w:r>
    </w:p>
  </w:endnote>
  <w:endnote w:type="continuationSeparator" w:id="0">
    <w:p w14:paraId="098C4114" w14:textId="77777777" w:rsidR="008D45D9" w:rsidRDefault="008D4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EB841" w14:textId="77777777" w:rsidR="0088175F" w:rsidRDefault="0088175F" w:rsidP="0088175F">
    <w:pPr>
      <w:pStyle w:val="Pidipagina"/>
    </w:pPr>
    <w:r>
      <w:rPr>
        <w:lang w:bidi="it-IT"/>
      </w:rPr>
      <w:fldChar w:fldCharType="begin"/>
    </w:r>
    <w:r>
      <w:rPr>
        <w:lang w:bidi="it-IT"/>
      </w:rPr>
      <w:instrText xml:space="preserve"> PAGE   \* MERGEFORMAT </w:instrText>
    </w:r>
    <w:r>
      <w:rPr>
        <w:lang w:bidi="it-IT"/>
      </w:rPr>
      <w:fldChar w:fldCharType="separate"/>
    </w:r>
    <w:r w:rsidR="004E5035">
      <w:rPr>
        <w:lang w:bidi="it-IT"/>
      </w:rPr>
      <w:t>1</w:t>
    </w:r>
    <w:r>
      <w:rPr>
        <w:lang w:bidi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423BB" w14:textId="77777777" w:rsidR="008D45D9" w:rsidRDefault="008D45D9">
      <w:pPr>
        <w:spacing w:after="0" w:line="240" w:lineRule="auto"/>
      </w:pPr>
      <w:r>
        <w:separator/>
      </w:r>
    </w:p>
  </w:footnote>
  <w:footnote w:type="continuationSeparator" w:id="0">
    <w:p w14:paraId="5D056656" w14:textId="77777777" w:rsidR="008D45D9" w:rsidRDefault="008D45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57E5D71"/>
    <w:multiLevelType w:val="multilevel"/>
    <w:tmpl w:val="4470CA9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num w:numId="1" w16cid:durableId="1543593525">
    <w:abstractNumId w:val="9"/>
  </w:num>
  <w:num w:numId="2" w16cid:durableId="2014069194">
    <w:abstractNumId w:val="10"/>
  </w:num>
  <w:num w:numId="3" w16cid:durableId="2005237269">
    <w:abstractNumId w:val="10"/>
    <w:lvlOverride w:ilvl="0">
      <w:startOverride w:val="1"/>
    </w:lvlOverride>
  </w:num>
  <w:num w:numId="4" w16cid:durableId="31926050">
    <w:abstractNumId w:val="7"/>
  </w:num>
  <w:num w:numId="5" w16cid:durableId="589389334">
    <w:abstractNumId w:val="6"/>
  </w:num>
  <w:num w:numId="6" w16cid:durableId="638343958">
    <w:abstractNumId w:val="5"/>
  </w:num>
  <w:num w:numId="7" w16cid:durableId="286471462">
    <w:abstractNumId w:val="4"/>
  </w:num>
  <w:num w:numId="8" w16cid:durableId="2025933762">
    <w:abstractNumId w:val="8"/>
  </w:num>
  <w:num w:numId="9" w16cid:durableId="1408191392">
    <w:abstractNumId w:val="3"/>
  </w:num>
  <w:num w:numId="10" w16cid:durableId="512913232">
    <w:abstractNumId w:val="2"/>
  </w:num>
  <w:num w:numId="11" w16cid:durableId="1653827466">
    <w:abstractNumId w:val="1"/>
  </w:num>
  <w:num w:numId="12" w16cid:durableId="1498181522">
    <w:abstractNumId w:val="0"/>
  </w:num>
  <w:num w:numId="13" w16cid:durableId="60453590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11"/>
    <w:rsid w:val="00017EFD"/>
    <w:rsid w:val="000322BF"/>
    <w:rsid w:val="000A562D"/>
    <w:rsid w:val="000B112D"/>
    <w:rsid w:val="000B3197"/>
    <w:rsid w:val="000C6A97"/>
    <w:rsid w:val="000E6711"/>
    <w:rsid w:val="000E697B"/>
    <w:rsid w:val="00101993"/>
    <w:rsid w:val="00117948"/>
    <w:rsid w:val="00120591"/>
    <w:rsid w:val="001238BC"/>
    <w:rsid w:val="001273C1"/>
    <w:rsid w:val="001825FE"/>
    <w:rsid w:val="001E2472"/>
    <w:rsid w:val="002129B0"/>
    <w:rsid w:val="00265D99"/>
    <w:rsid w:val="0028543A"/>
    <w:rsid w:val="00295C0C"/>
    <w:rsid w:val="002A04F7"/>
    <w:rsid w:val="002E52EE"/>
    <w:rsid w:val="003262F3"/>
    <w:rsid w:val="00346FDE"/>
    <w:rsid w:val="003855E7"/>
    <w:rsid w:val="00386778"/>
    <w:rsid w:val="003B2B1F"/>
    <w:rsid w:val="003C0DAF"/>
    <w:rsid w:val="003E0898"/>
    <w:rsid w:val="00403116"/>
    <w:rsid w:val="004079F8"/>
    <w:rsid w:val="00410067"/>
    <w:rsid w:val="0046523A"/>
    <w:rsid w:val="004661BE"/>
    <w:rsid w:val="004867FA"/>
    <w:rsid w:val="004A4B64"/>
    <w:rsid w:val="004B5850"/>
    <w:rsid w:val="004B6087"/>
    <w:rsid w:val="004E5035"/>
    <w:rsid w:val="004F5C8E"/>
    <w:rsid w:val="005140CB"/>
    <w:rsid w:val="00517215"/>
    <w:rsid w:val="00545041"/>
    <w:rsid w:val="00561521"/>
    <w:rsid w:val="00590B0E"/>
    <w:rsid w:val="005D1F41"/>
    <w:rsid w:val="005D4BBE"/>
    <w:rsid w:val="005E039D"/>
    <w:rsid w:val="0061250B"/>
    <w:rsid w:val="006453D3"/>
    <w:rsid w:val="0068698F"/>
    <w:rsid w:val="006C5ECB"/>
    <w:rsid w:val="006F3428"/>
    <w:rsid w:val="0071603F"/>
    <w:rsid w:val="00741991"/>
    <w:rsid w:val="0076017A"/>
    <w:rsid w:val="007A6C69"/>
    <w:rsid w:val="007C13B2"/>
    <w:rsid w:val="007C7858"/>
    <w:rsid w:val="00805667"/>
    <w:rsid w:val="008125B2"/>
    <w:rsid w:val="0085761F"/>
    <w:rsid w:val="0088175F"/>
    <w:rsid w:val="008961F2"/>
    <w:rsid w:val="0089777F"/>
    <w:rsid w:val="008C2860"/>
    <w:rsid w:val="008D45D9"/>
    <w:rsid w:val="008F0570"/>
    <w:rsid w:val="008F0E66"/>
    <w:rsid w:val="008F4E62"/>
    <w:rsid w:val="00920712"/>
    <w:rsid w:val="00931827"/>
    <w:rsid w:val="0095165A"/>
    <w:rsid w:val="00987BCC"/>
    <w:rsid w:val="009A3E0F"/>
    <w:rsid w:val="009B5D53"/>
    <w:rsid w:val="009B77E5"/>
    <w:rsid w:val="009B7DF9"/>
    <w:rsid w:val="009D403F"/>
    <w:rsid w:val="009E07E5"/>
    <w:rsid w:val="00A010ED"/>
    <w:rsid w:val="00A54BD5"/>
    <w:rsid w:val="00A618AB"/>
    <w:rsid w:val="00A97CC8"/>
    <w:rsid w:val="00AA4E06"/>
    <w:rsid w:val="00AA528E"/>
    <w:rsid w:val="00AB131D"/>
    <w:rsid w:val="00AF452C"/>
    <w:rsid w:val="00B0209E"/>
    <w:rsid w:val="00B13AE2"/>
    <w:rsid w:val="00BC617C"/>
    <w:rsid w:val="00BE3CD6"/>
    <w:rsid w:val="00BF78FF"/>
    <w:rsid w:val="00C023DE"/>
    <w:rsid w:val="00C16778"/>
    <w:rsid w:val="00C27980"/>
    <w:rsid w:val="00C65751"/>
    <w:rsid w:val="00C7764C"/>
    <w:rsid w:val="00CB2606"/>
    <w:rsid w:val="00CC4E29"/>
    <w:rsid w:val="00CC612B"/>
    <w:rsid w:val="00CF68F8"/>
    <w:rsid w:val="00D07CA4"/>
    <w:rsid w:val="00D16EFA"/>
    <w:rsid w:val="00D23178"/>
    <w:rsid w:val="00D31D4F"/>
    <w:rsid w:val="00D63934"/>
    <w:rsid w:val="00D65CCD"/>
    <w:rsid w:val="00DA3BE7"/>
    <w:rsid w:val="00DA7021"/>
    <w:rsid w:val="00DD3056"/>
    <w:rsid w:val="00E0401F"/>
    <w:rsid w:val="00E6377E"/>
    <w:rsid w:val="00E87A96"/>
    <w:rsid w:val="00EA06FB"/>
    <w:rsid w:val="00EC3A65"/>
    <w:rsid w:val="00F23ED1"/>
    <w:rsid w:val="00F42EAE"/>
    <w:rsid w:val="00F46710"/>
    <w:rsid w:val="00F535B0"/>
    <w:rsid w:val="00F7501B"/>
    <w:rsid w:val="00F9769D"/>
    <w:rsid w:val="00FB2EE0"/>
    <w:rsid w:val="00FC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61CE68"/>
  <w15:chartTrackingRefBased/>
  <w15:docId w15:val="{D3294E27-CD5D-44CE-A5C5-F028299B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112D"/>
    <w:rPr>
      <w:sz w:val="20"/>
      <w:szCs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B112D"/>
    <w:pPr>
      <w:keepNext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ind w:left="-1354" w:right="-1440" w:firstLine="1354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0B112D"/>
    <w:pPr>
      <w:keepNext/>
      <w:spacing w:after="0"/>
      <w:outlineLvl w:val="1"/>
    </w:pPr>
    <w:rPr>
      <w:rFonts w:asciiTheme="majorHAnsi" w:hAnsiTheme="majorHAnsi" w:cs="Times New Roman (Body CS)"/>
      <w:color w:val="4472C4" w:themeColor="accent1"/>
      <w:spacing w:val="15"/>
      <w:sz w:val="22"/>
      <w:szCs w:val="2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Grigliatabella">
    <w:name w:val="Table Grid"/>
    <w:basedOn w:val="Tabellanorma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112D"/>
    <w:pPr>
      <w:spacing w:after="240" w:line="240" w:lineRule="auto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B112D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4472C4" w:themeFill="accent1"/>
    </w:rPr>
  </w:style>
  <w:style w:type="table" w:customStyle="1" w:styleId="Tabellasuggerimento">
    <w:name w:val="Tabella suggerimento"/>
    <w:basedOn w:val="Tabellanormale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estosuggerimento">
    <w:name w:val="Testo suggerimento"/>
    <w:basedOn w:val="Normale"/>
    <w:uiPriority w:val="99"/>
    <w:rsid w:val="00410067"/>
    <w:pPr>
      <w:spacing w:after="160" w:line="264" w:lineRule="auto"/>
      <w:ind w:right="576"/>
    </w:pPr>
    <w:rPr>
      <w:i/>
      <w:iCs/>
      <w:color w:val="4472C4" w:themeColor="accent1"/>
      <w:sz w:val="16"/>
      <w:szCs w:val="16"/>
    </w:rPr>
  </w:style>
  <w:style w:type="character" w:styleId="Testosegnaposto">
    <w:name w:val="Placeholder Text"/>
    <w:basedOn w:val="Carpredefinitoparagrafo"/>
    <w:uiPriority w:val="99"/>
    <w:semiHidden/>
    <w:rsid w:val="008961F2"/>
    <w:rPr>
      <w:color w:val="595959" w:themeColor="text1" w:themeTint="A6"/>
    </w:rPr>
  </w:style>
  <w:style w:type="paragraph" w:styleId="Nessunaspaziatura">
    <w:name w:val="No Spacing"/>
    <w:basedOn w:val="Normale"/>
    <w:link w:val="NessunaspaziaturaCarattere"/>
    <w:uiPriority w:val="1"/>
    <w:qFormat/>
    <w:rsid w:val="004B6087"/>
    <w:pPr>
      <w:spacing w:before="0" w:after="0" w:line="240" w:lineRule="auto"/>
    </w:pPr>
  </w:style>
  <w:style w:type="character" w:customStyle="1" w:styleId="Titolo2Carattere">
    <w:name w:val="Titolo 2 Carattere"/>
    <w:basedOn w:val="Carpredefinitoparagrafo"/>
    <w:link w:val="Titolo2"/>
    <w:uiPriority w:val="9"/>
    <w:rsid w:val="000B112D"/>
    <w:rPr>
      <w:rFonts w:asciiTheme="majorHAnsi" w:hAnsiTheme="majorHAnsi" w:cs="Times New Roman (Body CS)"/>
      <w:color w:val="4472C4" w:themeColor="accent1"/>
      <w:spacing w:val="15"/>
    </w:rPr>
  </w:style>
  <w:style w:type="paragraph" w:styleId="Puntoelenco">
    <w:name w:val="List Bullet"/>
    <w:basedOn w:val="Normale"/>
    <w:uiPriority w:val="1"/>
    <w:qFormat/>
    <w:rsid w:val="007A6C69"/>
    <w:pPr>
      <w:numPr>
        <w:numId w:val="2"/>
      </w:numPr>
      <w:spacing w:after="60"/>
    </w:pPr>
    <w:rPr>
      <w:b/>
      <w:color w:val="1F4E79" w:themeColor="accent5" w:themeShade="80"/>
    </w:rPr>
  </w:style>
  <w:style w:type="paragraph" w:styleId="Intestazione">
    <w:name w:val="header"/>
    <w:basedOn w:val="Normale"/>
    <w:link w:val="IntestazioneCarattere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0B112D"/>
    <w:rPr>
      <w:sz w:val="20"/>
      <w:szCs w:val="20"/>
    </w:rPr>
  </w:style>
  <w:style w:type="paragraph" w:styleId="Pidipagina">
    <w:name w:val="footer"/>
    <w:basedOn w:val="Normale"/>
    <w:link w:val="PidipaginaCarattere"/>
    <w:uiPriority w:val="99"/>
    <w:semiHidden/>
    <w:rsid w:val="002A04F7"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Tabellagriglia4-colore1">
    <w:name w:val="Grid Table 4 Accent 1"/>
    <w:basedOn w:val="Tabellanormale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gliatabellachiara">
    <w:name w:val="Grid Table Light"/>
    <w:basedOn w:val="Tabellanormale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laProposta">
    <w:name w:val="Tabella Proposta"/>
    <w:basedOn w:val="Tabellanormale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Testonotaapidipagina">
    <w:name w:val="footnote text"/>
    <w:basedOn w:val="Normale"/>
    <w:link w:val="TestonotaapidipaginaCarattere"/>
    <w:uiPriority w:val="12"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12"/>
    <w:rsid w:val="000B112D"/>
    <w:rPr>
      <w:i/>
      <w:iCs/>
      <w:sz w:val="14"/>
      <w:szCs w:val="14"/>
    </w:rPr>
  </w:style>
  <w:style w:type="paragraph" w:customStyle="1" w:styleId="Decimaltestotabella">
    <w:name w:val="Decimal testo tabella"/>
    <w:basedOn w:val="Normale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Firma">
    <w:name w:val="Signature"/>
    <w:basedOn w:val="Normale"/>
    <w:link w:val="FirmaCarattere"/>
    <w:uiPriority w:val="12"/>
    <w:qFormat/>
    <w:pPr>
      <w:spacing w:before="960" w:after="0" w:line="240" w:lineRule="auto"/>
    </w:pPr>
  </w:style>
  <w:style w:type="character" w:customStyle="1" w:styleId="FirmaCarattere">
    <w:name w:val="Firma Carattere"/>
    <w:basedOn w:val="Carpredefinitoparagrafo"/>
    <w:link w:val="Firma"/>
    <w:uiPriority w:val="12"/>
    <w:rsid w:val="000B112D"/>
    <w:rPr>
      <w:sz w:val="20"/>
      <w:szCs w:val="20"/>
    </w:rPr>
  </w:style>
  <w:style w:type="character" w:styleId="Enfasigrassetto">
    <w:name w:val="Strong"/>
    <w:uiPriority w:val="22"/>
    <w:qFormat/>
    <w:rsid w:val="004B6087"/>
    <w:rPr>
      <w:b/>
      <w:bCs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6087"/>
    <w:rPr>
      <w:i/>
      <w:caps/>
      <w:spacing w:val="10"/>
      <w:sz w:val="18"/>
      <w:szCs w:val="18"/>
    </w:rPr>
  </w:style>
  <w:style w:type="character" w:styleId="Enfasiintensa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Riferimentointenso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Testodelblocco">
    <w:name w:val="Block Text"/>
    <w:basedOn w:val="Normale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Collegamentoipertestuale">
    <w:name w:val="Hyperlink"/>
    <w:basedOn w:val="Carpredefinitoparagrafo"/>
    <w:uiPriority w:val="99"/>
    <w:unhideWhenUsed/>
    <w:rsid w:val="008961F2"/>
    <w:rPr>
      <w:color w:val="538135" w:themeColor="accent6" w:themeShade="BF"/>
      <w:u w:val="single"/>
    </w:rPr>
  </w:style>
  <w:style w:type="character" w:customStyle="1" w:styleId="Menzione1nonrisolta">
    <w:name w:val="Menzione1 non risolta"/>
    <w:basedOn w:val="Carpredefinitoparagrafo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Enfasicorsivo">
    <w:name w:val="Emphasis"/>
    <w:uiPriority w:val="20"/>
    <w:semiHidden/>
    <w:qFormat/>
    <w:rsid w:val="004B6087"/>
    <w:rPr>
      <w:caps/>
      <w:color w:val="1F3763" w:themeColor="accent1" w:themeShade="7F"/>
      <w:spacing w:val="5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4B6087"/>
    <w:rPr>
      <w:sz w:val="20"/>
      <w:szCs w:val="20"/>
    </w:rPr>
  </w:style>
  <w:style w:type="paragraph" w:styleId="Paragrafoelenco">
    <w:name w:val="List Paragraph"/>
    <w:basedOn w:val="Normale"/>
    <w:uiPriority w:val="34"/>
    <w:semiHidden/>
    <w:qFormat/>
    <w:rsid w:val="004B6087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semiHidden/>
    <w:qFormat/>
    <w:rsid w:val="004B6087"/>
    <w:rPr>
      <w:i/>
      <w:iCs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sid w:val="000B112D"/>
    <w:rPr>
      <w:i/>
      <w:iCs/>
      <w:sz w:val="20"/>
      <w:szCs w:val="20"/>
    </w:rPr>
  </w:style>
  <w:style w:type="character" w:styleId="Enfasidelicata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Riferimentodelicato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Titolodellibro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4B6087"/>
    <w:pPr>
      <w:outlineLvl w:val="9"/>
    </w:pPr>
  </w:style>
  <w:style w:type="table" w:styleId="Tabellaelenco1chiara-colore1">
    <w:name w:val="List Table 1 Light Accent 1"/>
    <w:basedOn w:val="Tabellanormale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griglia1chiara-colore5">
    <w:name w:val="Grid Table 1 Light Accent 5"/>
    <w:basedOn w:val="Tabellanormale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-colore2">
    <w:name w:val="Grid Table 2 Accent 2"/>
    <w:basedOn w:val="Tabellanormale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gliatab3">
    <w:name w:val="Grid Table 3"/>
    <w:basedOn w:val="Tabellanormale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2-colore6">
    <w:name w:val="Grid Table 2 Accent 6"/>
    <w:basedOn w:val="Tabellanormale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griglia2-colore5">
    <w:name w:val="Grid Table 2 Accent 5"/>
    <w:basedOn w:val="Tabellanormale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eWeb">
    <w:name w:val="Normal (Web)"/>
    <w:basedOn w:val="Normale"/>
    <w:uiPriority w:val="99"/>
    <w:semiHidden/>
    <w:unhideWhenUsed/>
    <w:rsid w:val="00E6377E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9B7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nt\AppData\Local\Microsoft\Office\16.0\DTS\it-IT%7bF2944666-6A54-4B26-A30F-28E5144CAFE9%7d\%7bF6C4A7AE-7BEE-4303-93DF-377BD2EBD86E%7dTFc3977d29-4827-44b1-a3be-89c28253fa0855373879_win32-1f945985df1f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C616EBEE8B406ABFAC9C9D0985322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7E5D395-3446-42A1-90D8-3E81A0257528}"/>
      </w:docPartPr>
      <w:docPartBody>
        <w:p w:rsidR="00F609CD" w:rsidRDefault="00000000">
          <w:pPr>
            <w:pStyle w:val="2CC616EBEE8B406ABFAC9C9D09853222"/>
          </w:pPr>
          <w:r w:rsidRPr="00D23178">
            <w:rPr>
              <w:lang w:bidi="it-IT"/>
            </w:rPr>
            <w:t>OLSON HARRIS LTD.</w:t>
          </w:r>
        </w:p>
      </w:docPartBody>
    </w:docPart>
    <w:docPart>
      <w:docPartPr>
        <w:name w:val="E005DAA498D44CA5B264EFB73E775BC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49B2307-A3EC-4971-84CA-993D4BADA9FF}"/>
      </w:docPartPr>
      <w:docPartBody>
        <w:p w:rsidR="00F609CD" w:rsidRDefault="00000000">
          <w:pPr>
            <w:pStyle w:val="E005DAA498D44CA5B264EFB73E775BC7"/>
          </w:pPr>
          <w:r w:rsidRPr="00D23178">
            <w:rPr>
              <w:lang w:bidi="it-IT"/>
            </w:rPr>
            <w:t>Panoramica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27"/>
    <w:rsid w:val="003855E7"/>
    <w:rsid w:val="003B2B1F"/>
    <w:rsid w:val="00940B90"/>
    <w:rsid w:val="00B00727"/>
    <w:rsid w:val="00F6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qFormat/>
    <w:pPr>
      <w:keepNext/>
      <w:spacing w:before="200" w:after="0" w:line="276" w:lineRule="auto"/>
      <w:outlineLvl w:val="1"/>
    </w:pPr>
    <w:rPr>
      <w:rFonts w:asciiTheme="majorHAnsi" w:hAnsiTheme="majorHAnsi" w:cs="Times New Roman (Body CS)"/>
      <w:color w:val="156082" w:themeColor="accent1"/>
      <w:spacing w:val="15"/>
      <w:kern w:val="0"/>
      <w:sz w:val="22"/>
      <w:szCs w:val="22"/>
      <w:lang w:eastAsia="ja-JP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2CC616EBEE8B406ABFAC9C9D09853222">
    <w:name w:val="2CC616EBEE8B406ABFAC9C9D09853222"/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hAnsiTheme="majorHAnsi" w:cs="Times New Roman (Body CS)"/>
      <w:color w:val="156082" w:themeColor="accent1"/>
      <w:spacing w:val="15"/>
      <w:kern w:val="0"/>
      <w:sz w:val="22"/>
      <w:szCs w:val="22"/>
      <w:lang w:eastAsia="ja-JP"/>
      <w14:ligatures w14:val="none"/>
    </w:rPr>
  </w:style>
  <w:style w:type="paragraph" w:customStyle="1" w:styleId="E005DAA498D44CA5B264EFB73E775BC7">
    <w:name w:val="E005DAA498D44CA5B264EFB73E775BC7"/>
  </w:style>
  <w:style w:type="character" w:styleId="Enfasigrassetto">
    <w:name w:val="Strong"/>
    <w:uiPriority w:val="22"/>
    <w:qFormat/>
    <w:rPr>
      <w:b/>
      <w:bCs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DDE10-7AF1-4226-9418-498525180A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{F6C4A7AE-7BEE-4303-93DF-377BD2EBD86E}TFc3977d29-4827-44b1-a3be-89c28253fa0855373879_win32-1f945985df1f.dotx</Template>
  <TotalTime>105</TotalTime>
  <Pages>4</Pages>
  <Words>323</Words>
  <Characters>1845</Characters>
  <Application>Microsoft Office Word</Application>
  <DocSecurity>0</DocSecurity>
  <Lines>15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Marco Santoro</dc:creator>
  <cp:lastModifiedBy>Marco Santoro</cp:lastModifiedBy>
  <cp:revision>2</cp:revision>
  <dcterms:created xsi:type="dcterms:W3CDTF">2026-06-08T20:08:00Z</dcterms:created>
  <dcterms:modified xsi:type="dcterms:W3CDTF">2026-06-10T21:13:00Z</dcterms:modified>
  <cp:contentStatus/>
</cp:coreProperties>
</file>